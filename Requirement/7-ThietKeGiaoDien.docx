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F25B06" w14:textId="77777777" w:rsidR="003548A8" w:rsidRDefault="003548A8" w:rsidP="003548A8">
      <w:pPr>
        <w:rPr>
          <w:lang w:val="en-US"/>
        </w:rPr>
      </w:pPr>
    </w:p>
    <w:p w14:paraId="339AFB61" w14:textId="77777777" w:rsidR="00301562" w:rsidRDefault="00301562" w:rsidP="003548A8">
      <w:pPr>
        <w:rPr>
          <w:lang w:val="en-US"/>
        </w:rPr>
      </w:pPr>
    </w:p>
    <w:p w14:paraId="5BAA7800" w14:textId="77777777" w:rsidR="00301562" w:rsidRDefault="00301562" w:rsidP="003548A8">
      <w:pPr>
        <w:rPr>
          <w:lang w:val="en-US"/>
        </w:rPr>
      </w:pPr>
    </w:p>
    <w:p w14:paraId="35CA87F2" w14:textId="77777777" w:rsidR="00301562" w:rsidRDefault="00301562" w:rsidP="003548A8">
      <w:pPr>
        <w:rPr>
          <w:lang w:val="en-US"/>
        </w:rPr>
      </w:pPr>
    </w:p>
    <w:p w14:paraId="35CE10A1" w14:textId="77777777" w:rsidR="00301562" w:rsidRDefault="00301562" w:rsidP="003548A8">
      <w:pPr>
        <w:rPr>
          <w:lang w:val="en-US"/>
        </w:rPr>
      </w:pPr>
    </w:p>
    <w:p w14:paraId="3D60AF6E" w14:textId="77777777" w:rsidR="00301562" w:rsidRDefault="00301562" w:rsidP="003548A8">
      <w:pPr>
        <w:rPr>
          <w:lang w:val="en-US"/>
        </w:rPr>
      </w:pPr>
    </w:p>
    <w:p w14:paraId="4136D89E" w14:textId="77777777" w:rsidR="00301562" w:rsidRDefault="00301562" w:rsidP="003548A8">
      <w:pPr>
        <w:rPr>
          <w:lang w:val="en-US"/>
        </w:rPr>
      </w:pPr>
    </w:p>
    <w:p w14:paraId="7020EE14" w14:textId="77777777" w:rsidR="003548A8" w:rsidRPr="003548A8" w:rsidRDefault="003548A8" w:rsidP="003548A8">
      <w:pPr>
        <w:rPr>
          <w:lang w:val="en-US"/>
        </w:rPr>
      </w:pPr>
    </w:p>
    <w:p w14:paraId="3A5A5673" w14:textId="383355AF" w:rsidR="00D234F3" w:rsidRPr="005F2DEF" w:rsidRDefault="00C14AB8" w:rsidP="007A1DE8">
      <w:pPr>
        <w:pStyle w:val="Title"/>
        <w:jc w:val="right"/>
        <w:rPr>
          <w:color w:val="000000" w:themeColor="text1"/>
          <w:lang w:val="en-US"/>
        </w:rPr>
      </w:pPr>
      <w:r>
        <w:rPr>
          <w:lang w:val="en-US"/>
        </w:rPr>
        <w:t xml:space="preserve">Thiết kế </w:t>
      </w:r>
      <w:r w:rsidR="00767CB6">
        <w:rPr>
          <w:lang w:val="en-US"/>
        </w:rPr>
        <w:t>giao diện</w:t>
      </w:r>
      <w:r w:rsidR="007A1DE8">
        <w:rPr>
          <w:lang w:val="en-US"/>
        </w:rPr>
        <w:t xml:space="preserve"> </w:t>
      </w:r>
      <w:r w:rsidR="005F2DEF">
        <w:rPr>
          <w:color w:val="000000" w:themeColor="text1"/>
          <w:lang w:val="en-US"/>
        </w:rPr>
        <w:t>Quản lý thư viện</w:t>
      </w:r>
    </w:p>
    <w:p w14:paraId="36B343E2" w14:textId="77777777" w:rsidR="007A1DE8" w:rsidRPr="007A1DE8" w:rsidRDefault="007A1DE8" w:rsidP="007A1DE8">
      <w:pPr>
        <w:rPr>
          <w:lang w:val="en-US"/>
        </w:rPr>
      </w:pPr>
    </w:p>
    <w:p w14:paraId="1640013B" w14:textId="0975D42A" w:rsidR="007A1DE8" w:rsidRPr="005F2DEF" w:rsidRDefault="007A1DE8" w:rsidP="007A1DE8">
      <w:pPr>
        <w:jc w:val="right"/>
        <w:rPr>
          <w:rFonts w:ascii="Arial" w:hAnsi="Arial"/>
          <w:color w:val="000000" w:themeColor="text1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5F2DEF">
        <w:rPr>
          <w:rFonts w:ascii="Arial" w:hAnsi="Arial"/>
          <w:color w:val="000000" w:themeColor="text1"/>
          <w:sz w:val="34"/>
          <w:szCs w:val="30"/>
          <w:lang w:val="en-US"/>
        </w:rPr>
        <w:t>1.0</w:t>
      </w:r>
    </w:p>
    <w:p w14:paraId="307BFCE4" w14:textId="77777777" w:rsidR="00D234F3" w:rsidRDefault="00D234F3">
      <w:pPr>
        <w:pStyle w:val="Title"/>
        <w:jc w:val="both"/>
        <w:rPr>
          <w:lang w:val="en-US"/>
        </w:rPr>
      </w:pPr>
    </w:p>
    <w:p w14:paraId="1FA1831C" w14:textId="77777777" w:rsidR="003548A8" w:rsidRDefault="003548A8" w:rsidP="003548A8">
      <w:pPr>
        <w:rPr>
          <w:lang w:val="en-US"/>
        </w:rPr>
      </w:pPr>
    </w:p>
    <w:p w14:paraId="122F7934" w14:textId="77777777" w:rsidR="00301562" w:rsidRDefault="00301562" w:rsidP="003548A8">
      <w:pPr>
        <w:rPr>
          <w:lang w:val="en-US"/>
        </w:rPr>
      </w:pPr>
    </w:p>
    <w:p w14:paraId="424983ED" w14:textId="77777777" w:rsidR="00301562" w:rsidRDefault="00301562" w:rsidP="003548A8">
      <w:pPr>
        <w:rPr>
          <w:lang w:val="en-US"/>
        </w:rPr>
      </w:pPr>
    </w:p>
    <w:p w14:paraId="1956F23E" w14:textId="77777777" w:rsidR="00301562" w:rsidRDefault="00301562" w:rsidP="003548A8">
      <w:pPr>
        <w:rPr>
          <w:lang w:val="en-US"/>
        </w:rPr>
      </w:pPr>
    </w:p>
    <w:p w14:paraId="3797F184" w14:textId="77777777" w:rsidR="00301562" w:rsidRDefault="00301562" w:rsidP="003548A8">
      <w:pPr>
        <w:rPr>
          <w:lang w:val="en-US"/>
        </w:rPr>
      </w:pPr>
    </w:p>
    <w:p w14:paraId="5B19293F" w14:textId="77777777" w:rsidR="00301562" w:rsidRDefault="00301562" w:rsidP="003548A8">
      <w:pPr>
        <w:rPr>
          <w:lang w:val="en-US"/>
        </w:rPr>
      </w:pPr>
    </w:p>
    <w:p w14:paraId="6F503CFC" w14:textId="77777777" w:rsidR="00301562" w:rsidRDefault="00301562" w:rsidP="003548A8">
      <w:pPr>
        <w:rPr>
          <w:lang w:val="en-US"/>
        </w:rPr>
      </w:pPr>
    </w:p>
    <w:p w14:paraId="74408D59" w14:textId="77777777" w:rsidR="00301562" w:rsidRDefault="00301562" w:rsidP="003548A8">
      <w:pPr>
        <w:rPr>
          <w:lang w:val="en-US"/>
        </w:rPr>
      </w:pPr>
    </w:p>
    <w:p w14:paraId="6B7B8EA2" w14:textId="77777777" w:rsidR="00301562" w:rsidRDefault="00301562" w:rsidP="003548A8">
      <w:pPr>
        <w:rPr>
          <w:lang w:val="en-US"/>
        </w:rPr>
      </w:pPr>
    </w:p>
    <w:p w14:paraId="7E1BCE11" w14:textId="77777777" w:rsidR="003548A8" w:rsidRDefault="003548A8" w:rsidP="003548A8">
      <w:pPr>
        <w:rPr>
          <w:lang w:val="en-US"/>
        </w:rPr>
      </w:pPr>
    </w:p>
    <w:p w14:paraId="0BBD4DB4" w14:textId="77777777" w:rsidR="003548A8" w:rsidRDefault="003548A8" w:rsidP="003548A8">
      <w:pPr>
        <w:rPr>
          <w:lang w:val="en-US"/>
        </w:rPr>
      </w:pPr>
    </w:p>
    <w:p w14:paraId="785A98AD" w14:textId="77777777" w:rsidR="003548A8" w:rsidRDefault="003548A8" w:rsidP="003548A8">
      <w:pPr>
        <w:rPr>
          <w:lang w:val="en-US"/>
        </w:rPr>
      </w:pPr>
    </w:p>
    <w:p w14:paraId="46A01E15" w14:textId="77777777" w:rsidR="003548A8" w:rsidRDefault="003548A8" w:rsidP="003548A8">
      <w:pPr>
        <w:rPr>
          <w:lang w:val="en-US"/>
        </w:rPr>
      </w:pPr>
    </w:p>
    <w:p w14:paraId="07AEE193" w14:textId="77777777" w:rsidR="003548A8" w:rsidRDefault="003548A8" w:rsidP="003548A8">
      <w:pPr>
        <w:rPr>
          <w:lang w:val="en-US"/>
        </w:rPr>
      </w:pPr>
    </w:p>
    <w:p w14:paraId="5B1084FD" w14:textId="77777777"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14:paraId="7B4AE0CF" w14:textId="77777777" w:rsidR="005F2DEF" w:rsidRPr="001B2A64" w:rsidRDefault="005F2DEF" w:rsidP="005F2DEF">
      <w:pPr>
        <w:jc w:val="center"/>
        <w:rPr>
          <w:rFonts w:ascii="Arial" w:hAnsi="Arial" w:cs="Arial"/>
          <w:noProof/>
          <w:sz w:val="30"/>
          <w:szCs w:val="30"/>
        </w:rPr>
      </w:pPr>
      <w:r w:rsidRPr="001B2A64">
        <w:rPr>
          <w:rFonts w:ascii="Arial" w:hAnsi="Arial" w:cs="Arial"/>
          <w:noProof/>
          <w:sz w:val="30"/>
          <w:szCs w:val="30"/>
        </w:rPr>
        <w:t>1412168 – Võ Thanh Hiếu</w:t>
      </w:r>
    </w:p>
    <w:p w14:paraId="029F645B" w14:textId="77777777" w:rsidR="005F2DEF" w:rsidRPr="001B2A64" w:rsidRDefault="005F2DEF" w:rsidP="005F2DEF">
      <w:pPr>
        <w:jc w:val="center"/>
        <w:rPr>
          <w:rFonts w:ascii="Arial" w:hAnsi="Arial" w:cs="Arial"/>
          <w:noProof/>
          <w:sz w:val="30"/>
          <w:szCs w:val="30"/>
        </w:rPr>
      </w:pPr>
      <w:r w:rsidRPr="001B2A64">
        <w:rPr>
          <w:rFonts w:ascii="Arial" w:hAnsi="Arial" w:cs="Arial"/>
          <w:noProof/>
          <w:sz w:val="30"/>
          <w:szCs w:val="30"/>
        </w:rPr>
        <w:t>1412173 – Võ Xuân Hiển</w:t>
      </w:r>
    </w:p>
    <w:p w14:paraId="37D9B3FA" w14:textId="4F405B14" w:rsidR="005F2DEF" w:rsidRPr="005F2DEF" w:rsidRDefault="005F2DEF" w:rsidP="005F2DEF">
      <w:pPr>
        <w:jc w:val="center"/>
        <w:rPr>
          <w:rFonts w:ascii="Arial" w:hAnsi="Arial" w:cs="Arial"/>
          <w:noProof/>
          <w:sz w:val="30"/>
          <w:szCs w:val="30"/>
          <w:lang w:val="en-US"/>
        </w:rPr>
        <w:sectPr w:rsidR="005F2DEF" w:rsidRPr="005F2DEF" w:rsidSect="00301562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 w:rsidRPr="001B2A64">
        <w:rPr>
          <w:rFonts w:ascii="Arial" w:hAnsi="Arial" w:cs="Arial"/>
          <w:noProof/>
          <w:sz w:val="30"/>
          <w:szCs w:val="30"/>
        </w:rPr>
        <w:t>1412180 – Nguyễn Thái Hoàn</w:t>
      </w:r>
      <w:r>
        <w:rPr>
          <w:rFonts w:ascii="Arial" w:hAnsi="Arial" w:cs="Arial"/>
          <w:noProof/>
          <w:sz w:val="30"/>
          <w:szCs w:val="30"/>
          <w:lang w:val="en-US"/>
        </w:rPr>
        <w:t>g</w:t>
      </w:r>
    </w:p>
    <w:p w14:paraId="2594EDF7" w14:textId="77777777"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14:paraId="5D79E8EE" w14:textId="77777777"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260"/>
        <w:gridCol w:w="4770"/>
        <w:gridCol w:w="2106"/>
      </w:tblGrid>
      <w:tr w:rsidR="00E95D0C" w:rsidRPr="007A1DE8" w14:paraId="28E0E133" w14:textId="77777777" w:rsidTr="005939B6"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E9E840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7FA768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4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46178D" w14:textId="77777777" w:rsidR="00E95D0C" w:rsidRPr="007A1DE8" w:rsidRDefault="00E95D0C" w:rsidP="007C3670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023CBD" w14:textId="77777777"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E95D0C" w:rsidRPr="000C0CA8" w14:paraId="5EE79B78" w14:textId="77777777" w:rsidTr="005939B6"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2C2064" w14:textId="31711ADE" w:rsidR="00E95D0C" w:rsidRPr="007C3670" w:rsidRDefault="007C3670" w:rsidP="004176B5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7C3670">
              <w:rPr>
                <w:rFonts w:eastAsia="SimSun"/>
                <w:color w:val="000000" w:themeColor="text1"/>
                <w:lang w:val="en-US"/>
              </w:rPr>
              <w:t>1</w:t>
            </w:r>
            <w:r w:rsidR="00B42E98">
              <w:rPr>
                <w:rFonts w:eastAsia="SimSun"/>
                <w:color w:val="000000" w:themeColor="text1"/>
                <w:lang w:val="en-US"/>
              </w:rPr>
              <w:t>6</w:t>
            </w:r>
            <w:r w:rsidRPr="007C3670">
              <w:rPr>
                <w:rFonts w:eastAsia="SimSun"/>
                <w:color w:val="000000" w:themeColor="text1"/>
                <w:lang w:val="en-US"/>
              </w:rPr>
              <w:t>/08/2020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E38560" w14:textId="56D2F754" w:rsidR="00E95D0C" w:rsidRPr="007C3670" w:rsidRDefault="007C3670" w:rsidP="004176B5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7C3670">
              <w:rPr>
                <w:rFonts w:eastAsia="SimSun"/>
                <w:color w:val="000000" w:themeColor="text1"/>
                <w:lang w:val="en-US"/>
              </w:rPr>
              <w:t>1.0</w:t>
            </w:r>
          </w:p>
        </w:tc>
        <w:tc>
          <w:tcPr>
            <w:tcW w:w="4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80A70A" w14:textId="0F95BE5B" w:rsidR="00E12302" w:rsidRPr="0010497A" w:rsidRDefault="007C3670" w:rsidP="00641498">
            <w:pPr>
              <w:keepLines/>
              <w:spacing w:after="120"/>
              <w:rPr>
                <w:rFonts w:eastAsia="SimSun"/>
                <w:color w:val="000000" w:themeColor="text1"/>
                <w:lang w:val="en-US"/>
              </w:rPr>
            </w:pPr>
            <w:r w:rsidRPr="007C3670">
              <w:rPr>
                <w:rFonts w:eastAsia="SimSun"/>
                <w:color w:val="000000" w:themeColor="text1"/>
                <w:lang w:val="en-US"/>
              </w:rPr>
              <w:t>Tạo tài liệu</w:t>
            </w:r>
            <w:r w:rsidRPr="007C3670">
              <w:rPr>
                <w:rFonts w:eastAsia="SimSun"/>
                <w:color w:val="000000" w:themeColor="text1"/>
                <w:lang w:val="en-US"/>
              </w:rPr>
              <w:br/>
              <w:t>Thêm giao diện</w:t>
            </w:r>
            <w:r w:rsidR="00572409">
              <w:rPr>
                <w:rFonts w:eastAsia="SimSun"/>
                <w:color w:val="000000" w:themeColor="text1"/>
                <w:lang w:val="en-US"/>
              </w:rPr>
              <w:t>, mô tả</w:t>
            </w:r>
            <w:r w:rsidRPr="007C3670">
              <w:rPr>
                <w:rFonts w:eastAsia="SimSun"/>
                <w:color w:val="000000" w:themeColor="text1"/>
                <w:lang w:val="en-US"/>
              </w:rPr>
              <w:t xml:space="preserve"> và prototype</w:t>
            </w:r>
            <w:r w:rsidR="00DE035B" w:rsidRPr="007C3670">
              <w:rPr>
                <w:rFonts w:eastAsia="SimSun"/>
                <w:color w:val="000000" w:themeColor="text1"/>
                <w:lang w:val="en-US"/>
              </w:rPr>
              <w:t xml:space="preserve"> màn hình</w:t>
            </w:r>
          </w:p>
        </w:tc>
        <w:tc>
          <w:tcPr>
            <w:tcW w:w="2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950B84" w14:textId="0AE2D258" w:rsidR="00E95D0C" w:rsidRPr="007C3670" w:rsidRDefault="007C3670" w:rsidP="00DC363E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  <w:r w:rsidRPr="007C3670">
              <w:rPr>
                <w:rFonts w:eastAsia="SimSun"/>
                <w:color w:val="000000" w:themeColor="text1"/>
                <w:lang w:val="en-US"/>
              </w:rPr>
              <w:t>Võ Xuân Hiển</w:t>
            </w:r>
          </w:p>
        </w:tc>
      </w:tr>
      <w:tr w:rsidR="00E95D0C" w:rsidRPr="007A1DE8" w14:paraId="710B2A5C" w14:textId="77777777" w:rsidTr="005939B6"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444699" w14:textId="77777777" w:rsidR="00E95D0C" w:rsidRPr="007C3670" w:rsidRDefault="00E95D0C" w:rsidP="004176B5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554D06" w14:textId="77777777" w:rsidR="00E95D0C" w:rsidRPr="007C3670" w:rsidRDefault="00E95D0C" w:rsidP="004176B5">
            <w:pPr>
              <w:keepLines/>
              <w:spacing w:after="120"/>
              <w:jc w:val="center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4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78B951" w14:textId="77777777" w:rsidR="00E95D0C" w:rsidRPr="007C3670" w:rsidRDefault="00E95D0C" w:rsidP="00641498">
            <w:pPr>
              <w:keepLines/>
              <w:spacing w:after="120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2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6A45F8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</w:tr>
      <w:tr w:rsidR="00E95D0C" w:rsidRPr="007A1DE8" w14:paraId="7D9BC114" w14:textId="77777777" w:rsidTr="005939B6"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650195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FA9C34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4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474005" w14:textId="77777777" w:rsidR="00E95D0C" w:rsidRPr="007C3670" w:rsidRDefault="00E95D0C" w:rsidP="00641498">
            <w:pPr>
              <w:keepLines/>
              <w:spacing w:after="120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2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6FE472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</w:tr>
      <w:tr w:rsidR="00E95D0C" w:rsidRPr="007A1DE8" w14:paraId="10D83019" w14:textId="77777777" w:rsidTr="005939B6">
        <w:tc>
          <w:tcPr>
            <w:tcW w:w="13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4B0A09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CCD927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47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B39DDD" w14:textId="77777777" w:rsidR="00E95D0C" w:rsidRPr="007C3670" w:rsidRDefault="00E95D0C" w:rsidP="00641498">
            <w:pPr>
              <w:keepLines/>
              <w:spacing w:after="120"/>
              <w:rPr>
                <w:rFonts w:eastAsia="SimSun"/>
                <w:color w:val="000000" w:themeColor="text1"/>
                <w:lang w:val="en-US"/>
              </w:rPr>
            </w:pPr>
          </w:p>
        </w:tc>
        <w:tc>
          <w:tcPr>
            <w:tcW w:w="21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BBE1F5" w14:textId="77777777" w:rsidR="00E95D0C" w:rsidRPr="007C3670" w:rsidRDefault="00E95D0C" w:rsidP="004176B5">
            <w:pPr>
              <w:keepLines/>
              <w:spacing w:after="120"/>
              <w:jc w:val="both"/>
              <w:rPr>
                <w:rFonts w:eastAsia="SimSun"/>
                <w:color w:val="000000" w:themeColor="text1"/>
                <w:lang w:val="en-US"/>
              </w:rPr>
            </w:pPr>
          </w:p>
        </w:tc>
      </w:tr>
    </w:tbl>
    <w:p w14:paraId="50B9FC7B" w14:textId="77777777" w:rsidR="00A23833" w:rsidRDefault="00A23833" w:rsidP="0031511D">
      <w:pPr>
        <w:pStyle w:val="Title"/>
        <w:rPr>
          <w:lang w:val="en-US"/>
        </w:rPr>
      </w:pPr>
    </w:p>
    <w:p w14:paraId="0A17ECE1" w14:textId="77777777"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Mục lục</w:t>
      </w:r>
    </w:p>
    <w:p w14:paraId="43C74B92" w14:textId="7DDE8C89" w:rsidR="00B42E98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48551060" w:history="1">
        <w:r w:rsidR="00B42E98" w:rsidRPr="00506763">
          <w:rPr>
            <w:rStyle w:val="Hyperlink"/>
            <w:noProof/>
          </w:rPr>
          <w:t>1.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noProof/>
          </w:rPr>
          <w:t>Danh sách các màn hình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_Toc48551060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3</w:t>
        </w:r>
        <w:r w:rsidR="00B42E98">
          <w:rPr>
            <w:noProof/>
            <w:webHidden/>
          </w:rPr>
          <w:fldChar w:fldCharType="end"/>
        </w:r>
      </w:hyperlink>
    </w:p>
    <w:p w14:paraId="4FAB0976" w14:textId="362E095E" w:rsidR="00B42E98" w:rsidRDefault="007F3D3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1" w:history="1">
        <w:r w:rsidR="00B42E98" w:rsidRPr="00506763">
          <w:rPr>
            <w:rStyle w:val="Hyperlink"/>
            <w:noProof/>
          </w:rPr>
          <w:t>2.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noProof/>
          </w:rPr>
          <w:t>Mô tả chi tiết mỗi màn hình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_Toc48551061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3</w:t>
        </w:r>
        <w:r w:rsidR="00B42E98">
          <w:rPr>
            <w:noProof/>
            <w:webHidden/>
          </w:rPr>
          <w:fldChar w:fldCharType="end"/>
        </w:r>
      </w:hyperlink>
    </w:p>
    <w:p w14:paraId="6F96E382" w14:textId="42F8BE35" w:rsidR="00B42E98" w:rsidRDefault="007F3D3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2" w:history="1">
        <w:r w:rsidR="00B42E98" w:rsidRPr="00506763">
          <w:rPr>
            <w:rStyle w:val="Hyperlink"/>
            <w:iCs/>
            <w:noProof/>
            <w:lang w:val="en-US"/>
          </w:rPr>
          <w:t>2.1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Đăng nhập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_Toc48551062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4</w:t>
        </w:r>
        <w:r w:rsidR="00B42E98">
          <w:rPr>
            <w:noProof/>
            <w:webHidden/>
          </w:rPr>
          <w:fldChar w:fldCharType="end"/>
        </w:r>
      </w:hyperlink>
    </w:p>
    <w:p w14:paraId="0AA2E4CC" w14:textId="5B1D1521" w:rsidR="00B42E98" w:rsidRDefault="007F3D3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3" w:history="1">
        <w:r w:rsidR="00B42E98" w:rsidRPr="00506763">
          <w:rPr>
            <w:rStyle w:val="Hyperlink"/>
            <w:iCs/>
            <w:noProof/>
            <w:lang w:val="en-US"/>
          </w:rPr>
          <w:t>2.2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Trang chủ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_Toc48551063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5</w:t>
        </w:r>
        <w:r w:rsidR="00B42E98">
          <w:rPr>
            <w:noProof/>
            <w:webHidden/>
          </w:rPr>
          <w:fldChar w:fldCharType="end"/>
        </w:r>
      </w:hyperlink>
    </w:p>
    <w:p w14:paraId="26300F3F" w14:textId="7FA62FF5" w:rsidR="00B42E98" w:rsidRDefault="007F3D3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4" w:history="1">
        <w:r w:rsidR="00B42E98" w:rsidRPr="00506763">
          <w:rPr>
            <w:rStyle w:val="Hyperlink"/>
            <w:iCs/>
            <w:noProof/>
            <w:lang w:val="en-US"/>
          </w:rPr>
          <w:t>2.3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Danh sách sách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_Toc48551064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6</w:t>
        </w:r>
        <w:r w:rsidR="00B42E98">
          <w:rPr>
            <w:noProof/>
            <w:webHidden/>
          </w:rPr>
          <w:fldChar w:fldCharType="end"/>
        </w:r>
      </w:hyperlink>
    </w:p>
    <w:p w14:paraId="1CC5B303" w14:textId="7F6CA5F3" w:rsidR="00B42E98" w:rsidRDefault="007F3D3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5" w:history="1">
        <w:r w:rsidR="00B42E98" w:rsidRPr="00506763">
          <w:rPr>
            <w:rStyle w:val="Hyperlink"/>
            <w:iCs/>
            <w:noProof/>
            <w:lang w:val="en-US"/>
          </w:rPr>
          <w:t>2.4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noProof/>
            <w:lang w:val="en-US"/>
          </w:rPr>
          <w:t>Thông tin chi tiết sách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_Toc48551065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7</w:t>
        </w:r>
        <w:r w:rsidR="00B42E98">
          <w:rPr>
            <w:noProof/>
            <w:webHidden/>
          </w:rPr>
          <w:fldChar w:fldCharType="end"/>
        </w:r>
      </w:hyperlink>
    </w:p>
    <w:p w14:paraId="67714CBC" w14:textId="189B0BA4" w:rsidR="00B42E98" w:rsidRDefault="007F3D3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6" w:history="1">
        <w:r w:rsidR="00B42E98" w:rsidRPr="00506763">
          <w:rPr>
            <w:rStyle w:val="Hyperlink"/>
            <w:iCs/>
            <w:noProof/>
            <w:lang w:val="en-US"/>
          </w:rPr>
          <w:t>2.5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noProof/>
            <w:lang w:val="en-US"/>
          </w:rPr>
          <w:t>Quản lý tài khoản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_Toc48551066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8</w:t>
        </w:r>
        <w:r w:rsidR="00B42E98">
          <w:rPr>
            <w:noProof/>
            <w:webHidden/>
          </w:rPr>
          <w:fldChar w:fldCharType="end"/>
        </w:r>
      </w:hyperlink>
    </w:p>
    <w:p w14:paraId="0099AF8D" w14:textId="1942AEE7" w:rsidR="00B42E98" w:rsidRDefault="007F3D3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7" w:history="1">
        <w:r w:rsidR="00B42E98" w:rsidRPr="00506763">
          <w:rPr>
            <w:rStyle w:val="Hyperlink"/>
            <w:iCs/>
            <w:noProof/>
            <w:lang w:val="en-US"/>
          </w:rPr>
          <w:t>2.6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noProof/>
            <w:lang w:val="en-US"/>
          </w:rPr>
          <w:t xml:space="preserve">Dialog </w:t>
        </w:r>
        <w:r w:rsidR="00B42E98" w:rsidRPr="00506763">
          <w:rPr>
            <w:rStyle w:val="Hyperlink"/>
            <w:iCs/>
            <w:noProof/>
            <w:lang w:val="en-US"/>
          </w:rPr>
          <w:t>Tìm kiếm tài khoản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_Toc48551067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8</w:t>
        </w:r>
        <w:r w:rsidR="00B42E98">
          <w:rPr>
            <w:noProof/>
            <w:webHidden/>
          </w:rPr>
          <w:fldChar w:fldCharType="end"/>
        </w:r>
      </w:hyperlink>
    </w:p>
    <w:p w14:paraId="22F0733D" w14:textId="6D2E3AFC" w:rsidR="00B42E98" w:rsidRDefault="007F3D3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8" w:history="1">
        <w:r w:rsidR="00B42E98" w:rsidRPr="00506763">
          <w:rPr>
            <w:rStyle w:val="Hyperlink"/>
            <w:iCs/>
            <w:noProof/>
            <w:lang w:val="en-US"/>
          </w:rPr>
          <w:t>2.7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Tạo tài khoản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_Toc48551068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9</w:t>
        </w:r>
        <w:r w:rsidR="00B42E98">
          <w:rPr>
            <w:noProof/>
            <w:webHidden/>
          </w:rPr>
          <w:fldChar w:fldCharType="end"/>
        </w:r>
      </w:hyperlink>
    </w:p>
    <w:p w14:paraId="7D81BBC8" w14:textId="1260BBD6" w:rsidR="00B42E98" w:rsidRDefault="007F3D3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69" w:history="1">
        <w:r w:rsidR="00B42E98" w:rsidRPr="00506763">
          <w:rPr>
            <w:rStyle w:val="Hyperlink"/>
            <w:iCs/>
            <w:noProof/>
            <w:lang w:val="en-US"/>
          </w:rPr>
          <w:t>2.8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noProof/>
            <w:lang w:val="en-US"/>
          </w:rPr>
          <w:t>Quản lý độc giả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_Toc48551069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9</w:t>
        </w:r>
        <w:r w:rsidR="00B42E98">
          <w:rPr>
            <w:noProof/>
            <w:webHidden/>
          </w:rPr>
          <w:fldChar w:fldCharType="end"/>
        </w:r>
      </w:hyperlink>
    </w:p>
    <w:p w14:paraId="750DDE14" w14:textId="14D48FFE" w:rsidR="00B42E98" w:rsidRDefault="007F3D34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0" w:history="1">
        <w:r w:rsidR="00B42E98" w:rsidRPr="00506763">
          <w:rPr>
            <w:rStyle w:val="Hyperlink"/>
            <w:iCs/>
            <w:noProof/>
            <w:lang w:val="en-US"/>
          </w:rPr>
          <w:t>2.9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Dialog Tìm kiếm độc giả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_Toc48551070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10</w:t>
        </w:r>
        <w:r w:rsidR="00B42E98">
          <w:rPr>
            <w:noProof/>
            <w:webHidden/>
          </w:rPr>
          <w:fldChar w:fldCharType="end"/>
        </w:r>
      </w:hyperlink>
    </w:p>
    <w:p w14:paraId="300D9596" w14:textId="0332F1DC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1" w:history="1">
        <w:r w:rsidR="00B42E98" w:rsidRPr="00506763">
          <w:rPr>
            <w:rStyle w:val="Hyperlink"/>
            <w:iCs/>
            <w:noProof/>
            <w:lang w:val="en-US"/>
          </w:rPr>
          <w:t>2.10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noProof/>
            <w:lang w:val="en-US"/>
          </w:rPr>
          <w:t>Quản lý tác giả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_Toc48551071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11</w:t>
        </w:r>
        <w:r w:rsidR="00B42E98">
          <w:rPr>
            <w:noProof/>
            <w:webHidden/>
          </w:rPr>
          <w:fldChar w:fldCharType="end"/>
        </w:r>
      </w:hyperlink>
    </w:p>
    <w:p w14:paraId="143059C3" w14:textId="56AFC442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2" w:history="1">
        <w:r w:rsidR="00B42E98" w:rsidRPr="00506763">
          <w:rPr>
            <w:rStyle w:val="Hyperlink"/>
            <w:iCs/>
            <w:noProof/>
            <w:lang w:val="en-US"/>
          </w:rPr>
          <w:t>2.11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noProof/>
            <w:lang w:val="en-US"/>
          </w:rPr>
          <w:t>Tạo tác giả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_Toc48551072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12</w:t>
        </w:r>
        <w:r w:rsidR="00B42E98">
          <w:rPr>
            <w:noProof/>
            <w:webHidden/>
          </w:rPr>
          <w:fldChar w:fldCharType="end"/>
        </w:r>
      </w:hyperlink>
    </w:p>
    <w:p w14:paraId="1DF03F25" w14:textId="3CEE880B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3" w:history="1">
        <w:r w:rsidR="00B42E98" w:rsidRPr="00506763">
          <w:rPr>
            <w:rStyle w:val="Hyperlink"/>
            <w:iCs/>
            <w:noProof/>
            <w:lang w:val="en-US"/>
          </w:rPr>
          <w:t>2.12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noProof/>
            <w:lang w:val="en-US"/>
          </w:rPr>
          <w:t>Quản lý nhà xuất bản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_Toc48551073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12</w:t>
        </w:r>
        <w:r w:rsidR="00B42E98">
          <w:rPr>
            <w:noProof/>
            <w:webHidden/>
          </w:rPr>
          <w:fldChar w:fldCharType="end"/>
        </w:r>
      </w:hyperlink>
    </w:p>
    <w:p w14:paraId="24B335DA" w14:textId="30E2BE9D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4" w:history="1">
        <w:r w:rsidR="00B42E98" w:rsidRPr="00506763">
          <w:rPr>
            <w:rStyle w:val="Hyperlink"/>
            <w:iCs/>
            <w:noProof/>
            <w:lang w:val="en-US"/>
          </w:rPr>
          <w:t>2.13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Thêm nhà xuất bản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_Toc48551074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13</w:t>
        </w:r>
        <w:r w:rsidR="00B42E98">
          <w:rPr>
            <w:noProof/>
            <w:webHidden/>
          </w:rPr>
          <w:fldChar w:fldCharType="end"/>
        </w:r>
      </w:hyperlink>
    </w:p>
    <w:p w14:paraId="0A25A3A5" w14:textId="5B9035FC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5" w:history="1">
        <w:r w:rsidR="00B42E98" w:rsidRPr="00506763">
          <w:rPr>
            <w:rStyle w:val="Hyperlink"/>
            <w:iCs/>
            <w:noProof/>
            <w:lang w:val="en-US"/>
          </w:rPr>
          <w:t>2.14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noProof/>
            <w:lang w:val="en-US"/>
          </w:rPr>
          <w:t>Quản lý đầu sách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_Toc48551075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14</w:t>
        </w:r>
        <w:r w:rsidR="00B42E98">
          <w:rPr>
            <w:noProof/>
            <w:webHidden/>
          </w:rPr>
          <w:fldChar w:fldCharType="end"/>
        </w:r>
      </w:hyperlink>
    </w:p>
    <w:p w14:paraId="6103B44D" w14:textId="24D55B91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6" w:history="1">
        <w:r w:rsidR="00B42E98" w:rsidRPr="00506763">
          <w:rPr>
            <w:rStyle w:val="Hyperlink"/>
            <w:iCs/>
            <w:noProof/>
            <w:lang w:val="en-US"/>
          </w:rPr>
          <w:t>2.15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Dialog Tìm kiếm đầu sách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_Toc48551076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14</w:t>
        </w:r>
        <w:r w:rsidR="00B42E98">
          <w:rPr>
            <w:noProof/>
            <w:webHidden/>
          </w:rPr>
          <w:fldChar w:fldCharType="end"/>
        </w:r>
      </w:hyperlink>
    </w:p>
    <w:p w14:paraId="6628D320" w14:textId="51BCDB46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7" w:history="1">
        <w:r w:rsidR="00B42E98" w:rsidRPr="00506763">
          <w:rPr>
            <w:rStyle w:val="Hyperlink"/>
            <w:iCs/>
            <w:noProof/>
            <w:lang w:val="en-US"/>
          </w:rPr>
          <w:t>2.16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Tạo đầu sách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_Toc48551077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15</w:t>
        </w:r>
        <w:r w:rsidR="00B42E98">
          <w:rPr>
            <w:noProof/>
            <w:webHidden/>
          </w:rPr>
          <w:fldChar w:fldCharType="end"/>
        </w:r>
      </w:hyperlink>
    </w:p>
    <w:p w14:paraId="473854B5" w14:textId="57E2F17C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8" w:history="1">
        <w:r w:rsidR="00B42E98" w:rsidRPr="00506763">
          <w:rPr>
            <w:rStyle w:val="Hyperlink"/>
            <w:iCs/>
            <w:noProof/>
            <w:lang w:val="en-US"/>
          </w:rPr>
          <w:t>2.17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noProof/>
            <w:lang w:val="en-US"/>
          </w:rPr>
          <w:t>Quản lý sách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_Toc48551078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15</w:t>
        </w:r>
        <w:r w:rsidR="00B42E98">
          <w:rPr>
            <w:noProof/>
            <w:webHidden/>
          </w:rPr>
          <w:fldChar w:fldCharType="end"/>
        </w:r>
      </w:hyperlink>
    </w:p>
    <w:p w14:paraId="571674AD" w14:textId="611454F9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79" w:history="1">
        <w:r w:rsidR="00B42E98" w:rsidRPr="00506763">
          <w:rPr>
            <w:rStyle w:val="Hyperlink"/>
            <w:iCs/>
            <w:noProof/>
            <w:lang w:val="en-US"/>
          </w:rPr>
          <w:t>2.18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Dialog Tìm kiếm sách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_Toc48551079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16</w:t>
        </w:r>
        <w:r w:rsidR="00B42E98">
          <w:rPr>
            <w:noProof/>
            <w:webHidden/>
          </w:rPr>
          <w:fldChar w:fldCharType="end"/>
        </w:r>
      </w:hyperlink>
    </w:p>
    <w:p w14:paraId="1386F149" w14:textId="6E93DB38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80" w:history="1">
        <w:r w:rsidR="00B42E98" w:rsidRPr="00506763">
          <w:rPr>
            <w:rStyle w:val="Hyperlink"/>
            <w:iCs/>
            <w:noProof/>
            <w:lang w:val="en-US"/>
          </w:rPr>
          <w:t>2.19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Tạo sách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_Toc48551080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16</w:t>
        </w:r>
        <w:r w:rsidR="00B42E98">
          <w:rPr>
            <w:noProof/>
            <w:webHidden/>
          </w:rPr>
          <w:fldChar w:fldCharType="end"/>
        </w:r>
      </w:hyperlink>
    </w:p>
    <w:p w14:paraId="3AE3283B" w14:textId="68C1532A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81" w:history="1">
        <w:r w:rsidR="00B42E98" w:rsidRPr="00506763">
          <w:rPr>
            <w:rStyle w:val="Hyperlink"/>
            <w:iCs/>
            <w:noProof/>
            <w:lang w:val="en-US"/>
          </w:rPr>
          <w:t>2.20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Trang chủ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_Toc48551081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16</w:t>
        </w:r>
        <w:r w:rsidR="00B42E98">
          <w:rPr>
            <w:noProof/>
            <w:webHidden/>
          </w:rPr>
          <w:fldChar w:fldCharType="end"/>
        </w:r>
      </w:hyperlink>
    </w:p>
    <w:p w14:paraId="378B2771" w14:textId="6C970136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82" w:history="1">
        <w:r w:rsidR="00B42E98" w:rsidRPr="00506763">
          <w:rPr>
            <w:rStyle w:val="Hyperlink"/>
            <w:iCs/>
            <w:noProof/>
            <w:lang w:val="en-US"/>
          </w:rPr>
          <w:t>2.21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Trang chủ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_Toc48551082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16</w:t>
        </w:r>
        <w:r w:rsidR="00B42E98">
          <w:rPr>
            <w:noProof/>
            <w:webHidden/>
          </w:rPr>
          <w:fldChar w:fldCharType="end"/>
        </w:r>
      </w:hyperlink>
    </w:p>
    <w:p w14:paraId="7074E2E1" w14:textId="50EC9909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83" w:history="1">
        <w:r w:rsidR="00B42E98" w:rsidRPr="00506763">
          <w:rPr>
            <w:rStyle w:val="Hyperlink"/>
            <w:iCs/>
            <w:noProof/>
            <w:lang w:val="en-US"/>
          </w:rPr>
          <w:t>2.22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Trang chủ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_Toc48551083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16</w:t>
        </w:r>
        <w:r w:rsidR="00B42E98">
          <w:rPr>
            <w:noProof/>
            <w:webHidden/>
          </w:rPr>
          <w:fldChar w:fldCharType="end"/>
        </w:r>
      </w:hyperlink>
    </w:p>
    <w:p w14:paraId="4F30C0DB" w14:textId="605A4760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84" w:history="1">
        <w:r w:rsidR="00B42E98" w:rsidRPr="00506763">
          <w:rPr>
            <w:rStyle w:val="Hyperlink"/>
            <w:iCs/>
            <w:noProof/>
            <w:lang w:val="en-US"/>
          </w:rPr>
          <w:t>2.23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Trang chủ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_Toc48551084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17</w:t>
        </w:r>
        <w:r w:rsidR="00B42E98">
          <w:rPr>
            <w:noProof/>
            <w:webHidden/>
          </w:rPr>
          <w:fldChar w:fldCharType="end"/>
        </w:r>
      </w:hyperlink>
    </w:p>
    <w:p w14:paraId="1C6379C9" w14:textId="34DF4379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85" w:history="1">
        <w:r w:rsidR="00B42E98" w:rsidRPr="00506763">
          <w:rPr>
            <w:rStyle w:val="Hyperlink"/>
            <w:iCs/>
            <w:noProof/>
            <w:lang w:val="en-US"/>
          </w:rPr>
          <w:t>2.24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Trang chủ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_Toc48551085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17</w:t>
        </w:r>
        <w:r w:rsidR="00B42E98">
          <w:rPr>
            <w:noProof/>
            <w:webHidden/>
          </w:rPr>
          <w:fldChar w:fldCharType="end"/>
        </w:r>
      </w:hyperlink>
    </w:p>
    <w:p w14:paraId="2F43E0E6" w14:textId="5B95E9F5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86" w:history="1">
        <w:r w:rsidR="00B42E98" w:rsidRPr="00506763">
          <w:rPr>
            <w:rStyle w:val="Hyperlink"/>
            <w:iCs/>
            <w:noProof/>
            <w:lang w:val="en-US"/>
          </w:rPr>
          <w:t>2.25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Trang chủ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_Toc48551086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17</w:t>
        </w:r>
        <w:r w:rsidR="00B42E98">
          <w:rPr>
            <w:noProof/>
            <w:webHidden/>
          </w:rPr>
          <w:fldChar w:fldCharType="end"/>
        </w:r>
      </w:hyperlink>
    </w:p>
    <w:p w14:paraId="5A1798F7" w14:textId="10313087" w:rsidR="00B42E98" w:rsidRDefault="007F3D34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8551087" w:history="1">
        <w:r w:rsidR="00B42E98" w:rsidRPr="00506763">
          <w:rPr>
            <w:rStyle w:val="Hyperlink"/>
            <w:iCs/>
            <w:noProof/>
            <w:lang w:val="en-US"/>
          </w:rPr>
          <w:t>2.26</w:t>
        </w:r>
        <w:r w:rsidR="00B42E98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B42E98" w:rsidRPr="00506763">
          <w:rPr>
            <w:rStyle w:val="Hyperlink"/>
            <w:iCs/>
            <w:noProof/>
            <w:lang w:val="en-US"/>
          </w:rPr>
          <w:t>Trang chủ</w:t>
        </w:r>
        <w:r w:rsidR="00B42E98">
          <w:rPr>
            <w:noProof/>
            <w:webHidden/>
          </w:rPr>
          <w:tab/>
        </w:r>
        <w:r w:rsidR="00B42E98">
          <w:rPr>
            <w:noProof/>
            <w:webHidden/>
          </w:rPr>
          <w:fldChar w:fldCharType="begin"/>
        </w:r>
        <w:r w:rsidR="00B42E98">
          <w:rPr>
            <w:noProof/>
            <w:webHidden/>
          </w:rPr>
          <w:instrText xml:space="preserve"> PAGEREF _Toc48551087 \h </w:instrText>
        </w:r>
        <w:r w:rsidR="00B42E98">
          <w:rPr>
            <w:noProof/>
            <w:webHidden/>
          </w:rPr>
        </w:r>
        <w:r w:rsidR="00B42E98">
          <w:rPr>
            <w:noProof/>
            <w:webHidden/>
          </w:rPr>
          <w:fldChar w:fldCharType="separate"/>
        </w:r>
        <w:r w:rsidR="00B42E98">
          <w:rPr>
            <w:noProof/>
            <w:webHidden/>
          </w:rPr>
          <w:t>17</w:t>
        </w:r>
        <w:r w:rsidR="00B42E98">
          <w:rPr>
            <w:noProof/>
            <w:webHidden/>
          </w:rPr>
          <w:fldChar w:fldCharType="end"/>
        </w:r>
      </w:hyperlink>
    </w:p>
    <w:p w14:paraId="18650DA8" w14:textId="56542B86"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14:paraId="77C99B87" w14:textId="77777777"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6CDE3911" w14:textId="12BE6D9D" w:rsidR="00767CB6" w:rsidRPr="00CD6D65" w:rsidRDefault="00767CB6" w:rsidP="00CD6D65">
      <w:pPr>
        <w:pStyle w:val="Heading1"/>
        <w:spacing w:line="360" w:lineRule="auto"/>
        <w:jc w:val="both"/>
      </w:pPr>
      <w:bookmarkStart w:id="0" w:name="_Toc176926925"/>
      <w:bookmarkStart w:id="1" w:name="_Toc48551060"/>
      <w:r>
        <w:lastRenderedPageBreak/>
        <w:t>Danh sách các màn hình</w:t>
      </w:r>
      <w:bookmarkEnd w:id="0"/>
      <w:bookmarkEnd w:id="1"/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648"/>
        <w:gridCol w:w="3780"/>
        <w:gridCol w:w="5213"/>
      </w:tblGrid>
      <w:tr w:rsidR="00767CB6" w14:paraId="0597C17C" w14:textId="77777777" w:rsidTr="005E52CD">
        <w:tc>
          <w:tcPr>
            <w:tcW w:w="648" w:type="dxa"/>
          </w:tcPr>
          <w:p w14:paraId="2440207D" w14:textId="77777777" w:rsidR="00767CB6" w:rsidRDefault="00767CB6" w:rsidP="00CD6D65">
            <w:pPr>
              <w:pStyle w:val="BodyText"/>
              <w:spacing w:after="0" w:line="240" w:lineRule="auto"/>
              <w:ind w:left="0"/>
            </w:pPr>
            <w:r>
              <w:t>STT</w:t>
            </w:r>
          </w:p>
        </w:tc>
        <w:tc>
          <w:tcPr>
            <w:tcW w:w="3780" w:type="dxa"/>
          </w:tcPr>
          <w:p w14:paraId="4B2B10AF" w14:textId="77777777" w:rsidR="00767CB6" w:rsidRDefault="00767CB6" w:rsidP="00B5246E">
            <w:pPr>
              <w:pStyle w:val="BodyText"/>
              <w:spacing w:after="0" w:line="240" w:lineRule="auto"/>
              <w:ind w:left="0"/>
              <w:jc w:val="center"/>
            </w:pPr>
            <w:r>
              <w:t>Tên màn hình</w:t>
            </w:r>
          </w:p>
        </w:tc>
        <w:tc>
          <w:tcPr>
            <w:tcW w:w="5213" w:type="dxa"/>
          </w:tcPr>
          <w:p w14:paraId="4E2BE908" w14:textId="77777777" w:rsidR="00767CB6" w:rsidRDefault="00767CB6" w:rsidP="00CD6D65">
            <w:pPr>
              <w:pStyle w:val="BodyText"/>
              <w:spacing w:after="0" w:line="240" w:lineRule="auto"/>
            </w:pPr>
            <w:r>
              <w:t>Ý nghĩa/Ghi chú</w:t>
            </w:r>
          </w:p>
        </w:tc>
      </w:tr>
      <w:tr w:rsidR="00767CB6" w14:paraId="2900F01F" w14:textId="77777777" w:rsidTr="005E52CD">
        <w:tc>
          <w:tcPr>
            <w:tcW w:w="648" w:type="dxa"/>
          </w:tcPr>
          <w:p w14:paraId="29E662E7" w14:textId="76B2A43B" w:rsidR="00767CB6" w:rsidRPr="00B5246E" w:rsidRDefault="00E82789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780" w:type="dxa"/>
          </w:tcPr>
          <w:p w14:paraId="066CFBE2" w14:textId="4A3414D2" w:rsidR="00767CB6" w:rsidRPr="00E82789" w:rsidRDefault="00E827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Đăng nhập</w:t>
            </w:r>
          </w:p>
        </w:tc>
        <w:tc>
          <w:tcPr>
            <w:tcW w:w="5213" w:type="dxa"/>
          </w:tcPr>
          <w:p w14:paraId="1E07B6EA" w14:textId="77403EB5" w:rsidR="00767CB6" w:rsidRPr="00E82789" w:rsidRDefault="00E827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dùng để đăng nhập vào tài khoản để sử dụng những chức năng yêu cầu cần đăng nhập</w:t>
            </w:r>
          </w:p>
        </w:tc>
      </w:tr>
      <w:tr w:rsidR="008E6389" w14:paraId="52D5E49C" w14:textId="77777777" w:rsidTr="005E52CD">
        <w:tc>
          <w:tcPr>
            <w:tcW w:w="648" w:type="dxa"/>
          </w:tcPr>
          <w:p w14:paraId="5A0A405A" w14:textId="77777777" w:rsidR="008E6389" w:rsidRDefault="008E6389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5653945C" w14:textId="0E49DCE1" w:rsidR="008E6389" w:rsidRPr="00595675" w:rsidRDefault="008E6389" w:rsidP="00B5246E">
            <w:pPr>
              <w:pStyle w:val="BodyText"/>
              <w:spacing w:after="0" w:line="240" w:lineRule="auto"/>
              <w:ind w:left="0"/>
              <w:rPr>
                <w:b/>
                <w:bCs/>
                <w:lang w:val="en-US"/>
              </w:rPr>
            </w:pPr>
            <w:r w:rsidRPr="00595675">
              <w:rPr>
                <w:b/>
                <w:bCs/>
                <w:lang w:val="en-US"/>
              </w:rPr>
              <w:t>Phân hệ K</w:t>
            </w:r>
            <w:r w:rsidR="00067B49">
              <w:rPr>
                <w:b/>
                <w:bCs/>
                <w:lang w:val="en-US"/>
              </w:rPr>
              <w:t>hách hàng</w:t>
            </w:r>
          </w:p>
        </w:tc>
        <w:tc>
          <w:tcPr>
            <w:tcW w:w="5213" w:type="dxa"/>
          </w:tcPr>
          <w:p w14:paraId="5F6F7B31" w14:textId="77777777" w:rsidR="008E6389" w:rsidRDefault="008E63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</w:p>
        </w:tc>
      </w:tr>
      <w:tr w:rsidR="00E82789" w14:paraId="794C1F40" w14:textId="77777777" w:rsidTr="005E52CD">
        <w:tc>
          <w:tcPr>
            <w:tcW w:w="648" w:type="dxa"/>
          </w:tcPr>
          <w:p w14:paraId="6FE66F1E" w14:textId="3F1628A4" w:rsidR="00E82789" w:rsidRDefault="00067B49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780" w:type="dxa"/>
          </w:tcPr>
          <w:p w14:paraId="7641D22C" w14:textId="742506E2" w:rsidR="00E82789" w:rsidRDefault="00E827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Trang chủ</w:t>
            </w:r>
          </w:p>
        </w:tc>
        <w:tc>
          <w:tcPr>
            <w:tcW w:w="5213" w:type="dxa"/>
          </w:tcPr>
          <w:p w14:paraId="5628E0FD" w14:textId="20D261F6" w:rsidR="00E82789" w:rsidRDefault="00E827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chính của trang web</w:t>
            </w:r>
          </w:p>
        </w:tc>
      </w:tr>
      <w:tr w:rsidR="00294AA2" w14:paraId="539524AD" w14:textId="77777777" w:rsidTr="005E52CD">
        <w:tc>
          <w:tcPr>
            <w:tcW w:w="648" w:type="dxa"/>
          </w:tcPr>
          <w:p w14:paraId="5A477AC1" w14:textId="44016DCA" w:rsidR="00294AA2" w:rsidRDefault="00067B49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780" w:type="dxa"/>
          </w:tcPr>
          <w:p w14:paraId="033D1C9A" w14:textId="7DE4D935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bookmarkStart w:id="2" w:name="_Hlk48545486"/>
            <w:r>
              <w:rPr>
                <w:lang w:val="en-US"/>
              </w:rPr>
              <w:t>Danh sách</w:t>
            </w:r>
            <w:bookmarkEnd w:id="2"/>
          </w:p>
        </w:tc>
        <w:tc>
          <w:tcPr>
            <w:tcW w:w="5213" w:type="dxa"/>
          </w:tcPr>
          <w:p w14:paraId="5A7EF54B" w14:textId="19369750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hiển thị danh sách các sách</w:t>
            </w:r>
            <w:r w:rsidR="00533A9D">
              <w:rPr>
                <w:lang w:val="en-US"/>
              </w:rPr>
              <w:t xml:space="preserve"> (báo, tiểu </w:t>
            </w:r>
            <w:proofErr w:type="gramStart"/>
            <w:r w:rsidR="00533A9D">
              <w:rPr>
                <w:lang w:val="en-US"/>
              </w:rPr>
              <w:t>thuyết,...</w:t>
            </w:r>
            <w:proofErr w:type="gramEnd"/>
            <w:r w:rsidR="00533A9D">
              <w:rPr>
                <w:lang w:val="en-US"/>
              </w:rPr>
              <w:t>)</w:t>
            </w:r>
            <w:r>
              <w:rPr>
                <w:lang w:val="en-US"/>
              </w:rPr>
              <w:t xml:space="preserve"> có trong thư viện</w:t>
            </w:r>
          </w:p>
        </w:tc>
      </w:tr>
      <w:tr w:rsidR="00294AA2" w14:paraId="17CED4CC" w14:textId="77777777" w:rsidTr="005E52CD">
        <w:tc>
          <w:tcPr>
            <w:tcW w:w="648" w:type="dxa"/>
          </w:tcPr>
          <w:p w14:paraId="2721CAFD" w14:textId="24F9FF81" w:rsidR="00294AA2" w:rsidRDefault="00067B49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780" w:type="dxa"/>
          </w:tcPr>
          <w:p w14:paraId="5675077A" w14:textId="76FAFC36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Thông tin chi tiết</w:t>
            </w:r>
          </w:p>
        </w:tc>
        <w:tc>
          <w:tcPr>
            <w:tcW w:w="5213" w:type="dxa"/>
          </w:tcPr>
          <w:p w14:paraId="62ACBCAB" w14:textId="6AA080EC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hinh hiển thị thông tin chi tiết của sách</w:t>
            </w:r>
            <w:r w:rsidR="0073736B">
              <w:rPr>
                <w:lang w:val="en-US"/>
              </w:rPr>
              <w:t xml:space="preserve"> </w:t>
            </w:r>
            <w:r w:rsidR="0073736B">
              <w:rPr>
                <w:lang w:val="en-US"/>
              </w:rPr>
              <w:t xml:space="preserve">(báo, tiểu </w:t>
            </w:r>
            <w:proofErr w:type="gramStart"/>
            <w:r w:rsidR="0073736B">
              <w:rPr>
                <w:lang w:val="en-US"/>
              </w:rPr>
              <w:t>thuyết,...</w:t>
            </w:r>
            <w:proofErr w:type="gramEnd"/>
            <w:r w:rsidR="0073736B">
              <w:rPr>
                <w:lang w:val="en-US"/>
              </w:rPr>
              <w:t>)</w:t>
            </w:r>
          </w:p>
        </w:tc>
      </w:tr>
      <w:tr w:rsidR="008E6389" w14:paraId="56AADF26" w14:textId="77777777" w:rsidTr="005E52CD">
        <w:tc>
          <w:tcPr>
            <w:tcW w:w="648" w:type="dxa"/>
          </w:tcPr>
          <w:p w14:paraId="64503181" w14:textId="77777777" w:rsidR="008E6389" w:rsidRDefault="008E6389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73881733" w14:textId="770984F4" w:rsidR="008E6389" w:rsidRPr="00595675" w:rsidRDefault="008E6389" w:rsidP="00B5246E">
            <w:pPr>
              <w:pStyle w:val="BodyText"/>
              <w:spacing w:after="0" w:line="240" w:lineRule="auto"/>
              <w:ind w:left="0"/>
              <w:rPr>
                <w:b/>
                <w:bCs/>
                <w:lang w:val="en-US"/>
              </w:rPr>
            </w:pPr>
            <w:r w:rsidRPr="00595675">
              <w:rPr>
                <w:b/>
                <w:bCs/>
                <w:lang w:val="en-US"/>
              </w:rPr>
              <w:t>Phân hệ Q</w:t>
            </w:r>
            <w:r w:rsidR="00067B49">
              <w:rPr>
                <w:b/>
                <w:bCs/>
                <w:lang w:val="en-US"/>
              </w:rPr>
              <w:t>uản lý</w:t>
            </w:r>
          </w:p>
        </w:tc>
        <w:tc>
          <w:tcPr>
            <w:tcW w:w="5213" w:type="dxa"/>
          </w:tcPr>
          <w:p w14:paraId="46EEEA9A" w14:textId="77777777" w:rsidR="008E6389" w:rsidRDefault="008E63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</w:p>
        </w:tc>
      </w:tr>
      <w:tr w:rsidR="00294AA2" w14:paraId="3E9748EF" w14:textId="77777777" w:rsidTr="005E52CD">
        <w:tc>
          <w:tcPr>
            <w:tcW w:w="648" w:type="dxa"/>
          </w:tcPr>
          <w:p w14:paraId="5CDC7BE7" w14:textId="215591F5" w:rsidR="00294AA2" w:rsidRDefault="00294AA2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118A3346" w14:textId="3A7DC256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tài khoản</w:t>
            </w:r>
          </w:p>
        </w:tc>
        <w:tc>
          <w:tcPr>
            <w:tcW w:w="5213" w:type="dxa"/>
          </w:tcPr>
          <w:p w14:paraId="7DDDBC8C" w14:textId="1AFBA1DF" w:rsidR="00294AA2" w:rsidRDefault="00294AA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tài khoản</w:t>
            </w:r>
          </w:p>
        </w:tc>
      </w:tr>
      <w:tr w:rsidR="00F4033F" w14:paraId="3071ACA3" w14:textId="77777777" w:rsidTr="005E52CD">
        <w:tc>
          <w:tcPr>
            <w:tcW w:w="648" w:type="dxa"/>
          </w:tcPr>
          <w:p w14:paraId="7F9C3580" w14:textId="6ACD1D19" w:rsidR="00F4033F" w:rsidRDefault="00F4033F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26BD7001" w14:textId="14DC8AF0" w:rsidR="00F4033F" w:rsidRDefault="00F4033F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Tìm kiếm tài khoản</w:t>
            </w:r>
          </w:p>
        </w:tc>
        <w:tc>
          <w:tcPr>
            <w:tcW w:w="5213" w:type="dxa"/>
          </w:tcPr>
          <w:p w14:paraId="4C7E9D9F" w14:textId="21116ED9" w:rsidR="00F4033F" w:rsidRDefault="00A67D3C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Popup dialog</w:t>
            </w:r>
            <w:r w:rsidR="00F4033F">
              <w:rPr>
                <w:lang w:val="en-US"/>
              </w:rPr>
              <w:t xml:space="preserve"> tìm kiếm tài khoản</w:t>
            </w:r>
          </w:p>
        </w:tc>
      </w:tr>
      <w:tr w:rsidR="00A11A41" w14:paraId="106CFD8C" w14:textId="77777777" w:rsidTr="005E52CD">
        <w:tc>
          <w:tcPr>
            <w:tcW w:w="648" w:type="dxa"/>
          </w:tcPr>
          <w:p w14:paraId="35412EC2" w14:textId="59E231A8" w:rsidR="00A11A41" w:rsidRDefault="00A11A41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20AB974E" w14:textId="6BCADD85" w:rsidR="00A11A41" w:rsidRDefault="00A11A41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Tạo tài khoản</w:t>
            </w:r>
          </w:p>
        </w:tc>
        <w:tc>
          <w:tcPr>
            <w:tcW w:w="5213" w:type="dxa"/>
          </w:tcPr>
          <w:p w14:paraId="71D8421B" w14:textId="41D4EAFB" w:rsidR="00A11A41" w:rsidRDefault="00A11A41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đăng ký tài khoản</w:t>
            </w:r>
          </w:p>
        </w:tc>
      </w:tr>
      <w:tr w:rsidR="00294AA2" w14:paraId="18AC62C6" w14:textId="77777777" w:rsidTr="002B4F8F">
        <w:trPr>
          <w:trHeight w:val="197"/>
        </w:trPr>
        <w:tc>
          <w:tcPr>
            <w:tcW w:w="648" w:type="dxa"/>
          </w:tcPr>
          <w:p w14:paraId="52DC8BAD" w14:textId="5597D152" w:rsidR="00CD6D65" w:rsidRDefault="00CD6D65" w:rsidP="00E97F32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71E74130" w14:textId="60A12A54" w:rsidR="00294AA2" w:rsidRDefault="005E52CD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độc giả</w:t>
            </w:r>
          </w:p>
        </w:tc>
        <w:tc>
          <w:tcPr>
            <w:tcW w:w="5213" w:type="dxa"/>
          </w:tcPr>
          <w:p w14:paraId="4FBCCA5E" w14:textId="29BD3A9A" w:rsidR="00294AA2" w:rsidRDefault="004860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độc giả</w:t>
            </w:r>
          </w:p>
        </w:tc>
      </w:tr>
      <w:tr w:rsidR="00E97F32" w14:paraId="3B92F121" w14:textId="77777777" w:rsidTr="005E52CD">
        <w:tc>
          <w:tcPr>
            <w:tcW w:w="648" w:type="dxa"/>
          </w:tcPr>
          <w:p w14:paraId="1D8F8CF6" w14:textId="3C462815" w:rsidR="00E97F32" w:rsidRDefault="00E97F32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271F75FC" w14:textId="21E1D1D4" w:rsidR="00E97F32" w:rsidRDefault="00E97F3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Tìm kiếm độc giả</w:t>
            </w:r>
          </w:p>
        </w:tc>
        <w:tc>
          <w:tcPr>
            <w:tcW w:w="5213" w:type="dxa"/>
          </w:tcPr>
          <w:p w14:paraId="7CFE1C5C" w14:textId="08661D17" w:rsidR="00E97F32" w:rsidRDefault="00E97F3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Popup dialog tìm kiếm độc giả</w:t>
            </w:r>
          </w:p>
        </w:tc>
      </w:tr>
      <w:tr w:rsidR="00294AA2" w14:paraId="068B9385" w14:textId="77777777" w:rsidTr="005E52CD">
        <w:tc>
          <w:tcPr>
            <w:tcW w:w="648" w:type="dxa"/>
          </w:tcPr>
          <w:p w14:paraId="4A80F81C" w14:textId="6A7C79AE" w:rsidR="00294AA2" w:rsidRDefault="00294AA2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50BB2B5A" w14:textId="55217F67" w:rsidR="00294AA2" w:rsidRDefault="005E52CD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tác giả</w:t>
            </w:r>
          </w:p>
        </w:tc>
        <w:tc>
          <w:tcPr>
            <w:tcW w:w="5213" w:type="dxa"/>
          </w:tcPr>
          <w:p w14:paraId="377B0C17" w14:textId="5F923F14" w:rsidR="00294AA2" w:rsidRDefault="004860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tác giả</w:t>
            </w:r>
          </w:p>
        </w:tc>
      </w:tr>
      <w:tr w:rsidR="00365612" w14:paraId="1022DE06" w14:textId="77777777" w:rsidTr="005E52CD">
        <w:tc>
          <w:tcPr>
            <w:tcW w:w="648" w:type="dxa"/>
          </w:tcPr>
          <w:p w14:paraId="7CBE73B2" w14:textId="4454F010" w:rsidR="00365612" w:rsidRDefault="00365612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3169609C" w14:textId="2F3833E4" w:rsidR="00365612" w:rsidRDefault="002B4F8F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Tạo</w:t>
            </w:r>
            <w:r w:rsidR="00365612">
              <w:rPr>
                <w:lang w:val="en-US"/>
              </w:rPr>
              <w:t xml:space="preserve"> tác giả</w:t>
            </w:r>
          </w:p>
        </w:tc>
        <w:tc>
          <w:tcPr>
            <w:tcW w:w="5213" w:type="dxa"/>
          </w:tcPr>
          <w:p w14:paraId="32AC1EB5" w14:textId="3E63835D" w:rsidR="00365612" w:rsidRDefault="0036561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đăng ký tác giả</w:t>
            </w:r>
          </w:p>
        </w:tc>
      </w:tr>
      <w:tr w:rsidR="001D2E72" w14:paraId="5D4A2ACC" w14:textId="77777777" w:rsidTr="005E52CD">
        <w:tc>
          <w:tcPr>
            <w:tcW w:w="648" w:type="dxa"/>
          </w:tcPr>
          <w:p w14:paraId="3BBDA1F3" w14:textId="77777777" w:rsidR="001D2E72" w:rsidRDefault="001D2E72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74FABABF" w14:textId="481F6CC5" w:rsidR="001D2E72" w:rsidRDefault="001D2E7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Sửa tác giả</w:t>
            </w:r>
          </w:p>
        </w:tc>
        <w:tc>
          <w:tcPr>
            <w:tcW w:w="5213" w:type="dxa"/>
          </w:tcPr>
          <w:p w14:paraId="51DB1890" w14:textId="546DC609" w:rsidR="001D2E72" w:rsidRDefault="001D2E72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chỉnh sửa thông tin tác giả</w:t>
            </w:r>
          </w:p>
        </w:tc>
      </w:tr>
      <w:tr w:rsidR="00294AA2" w14:paraId="7BC688E1" w14:textId="77777777" w:rsidTr="005E52CD">
        <w:tc>
          <w:tcPr>
            <w:tcW w:w="648" w:type="dxa"/>
          </w:tcPr>
          <w:p w14:paraId="4C58CCF1" w14:textId="098A6637" w:rsidR="00294AA2" w:rsidRDefault="00294AA2" w:rsidP="00B5246E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05BB2381" w14:textId="791DBED6" w:rsidR="00294AA2" w:rsidRDefault="005E52CD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nhà xuất bản</w:t>
            </w:r>
          </w:p>
        </w:tc>
        <w:tc>
          <w:tcPr>
            <w:tcW w:w="5213" w:type="dxa"/>
          </w:tcPr>
          <w:p w14:paraId="774DB931" w14:textId="5AE79C72" w:rsidR="00294AA2" w:rsidRDefault="00486089" w:rsidP="00B5246E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nhà xuất bản</w:t>
            </w:r>
          </w:p>
        </w:tc>
      </w:tr>
      <w:tr w:rsidR="004E43F6" w14:paraId="33F46AF7" w14:textId="77777777" w:rsidTr="005E52CD">
        <w:tc>
          <w:tcPr>
            <w:tcW w:w="648" w:type="dxa"/>
          </w:tcPr>
          <w:p w14:paraId="42EFA06D" w14:textId="1D7FFBA3" w:rsidR="004E43F6" w:rsidRDefault="004E43F6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7DEA47CA" w14:textId="0A575C94" w:rsidR="004E43F6" w:rsidRDefault="004E43F6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</w:t>
            </w:r>
            <w:r w:rsidR="00C12BE4">
              <w:rPr>
                <w:iCs/>
                <w:color w:val="000000" w:themeColor="text1"/>
                <w:lang w:val="en-US"/>
              </w:rPr>
              <w:t>hêm</w:t>
            </w:r>
            <w:r>
              <w:rPr>
                <w:iCs/>
                <w:color w:val="000000" w:themeColor="text1"/>
                <w:lang w:val="en-US"/>
              </w:rPr>
              <w:t xml:space="preserve"> nhà xuất bản</w:t>
            </w:r>
          </w:p>
        </w:tc>
        <w:tc>
          <w:tcPr>
            <w:tcW w:w="5213" w:type="dxa"/>
          </w:tcPr>
          <w:p w14:paraId="1FD11A8E" w14:textId="0B609B28" w:rsidR="004E43F6" w:rsidRDefault="004E43F6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đăng ký nhà xuất bản</w:t>
            </w:r>
          </w:p>
        </w:tc>
      </w:tr>
      <w:tr w:rsidR="004325AE" w14:paraId="73172750" w14:textId="77777777" w:rsidTr="005E52CD">
        <w:tc>
          <w:tcPr>
            <w:tcW w:w="648" w:type="dxa"/>
          </w:tcPr>
          <w:p w14:paraId="0BC62598" w14:textId="77777777" w:rsidR="004325AE" w:rsidRDefault="004325AE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4B9CFF1A" w14:textId="4E62813D" w:rsidR="004325AE" w:rsidRDefault="004325AE" w:rsidP="004E43F6">
            <w:pPr>
              <w:pStyle w:val="BodyText"/>
              <w:spacing w:after="0" w:line="240" w:lineRule="auto"/>
              <w:ind w:left="0"/>
              <w:rPr>
                <w:iCs/>
                <w:color w:val="000000" w:themeColor="text1"/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Sửa nhà xuất bản</w:t>
            </w:r>
          </w:p>
        </w:tc>
        <w:tc>
          <w:tcPr>
            <w:tcW w:w="5213" w:type="dxa"/>
          </w:tcPr>
          <w:p w14:paraId="60F35BD7" w14:textId="6183E819" w:rsidR="004325AE" w:rsidRDefault="004325AE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chỉnh sửa thông tin nhà xuất bản</w:t>
            </w:r>
          </w:p>
        </w:tc>
      </w:tr>
      <w:tr w:rsidR="004E43F6" w14:paraId="1A525F4D" w14:textId="77777777" w:rsidTr="005E52CD">
        <w:tc>
          <w:tcPr>
            <w:tcW w:w="648" w:type="dxa"/>
          </w:tcPr>
          <w:p w14:paraId="3BB282C1" w14:textId="51E563C5" w:rsidR="004E43F6" w:rsidRDefault="004E43F6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4A4F02CD" w14:textId="052F15DA" w:rsidR="004E43F6" w:rsidRDefault="004E43F6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đầu sách</w:t>
            </w:r>
          </w:p>
        </w:tc>
        <w:tc>
          <w:tcPr>
            <w:tcW w:w="5213" w:type="dxa"/>
          </w:tcPr>
          <w:p w14:paraId="542B4066" w14:textId="518D0AF4" w:rsidR="004E43F6" w:rsidRDefault="004E43F6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đầu sách</w:t>
            </w:r>
          </w:p>
        </w:tc>
      </w:tr>
      <w:tr w:rsidR="006830DB" w14:paraId="40A895F5" w14:textId="77777777" w:rsidTr="005E52CD">
        <w:tc>
          <w:tcPr>
            <w:tcW w:w="648" w:type="dxa"/>
          </w:tcPr>
          <w:p w14:paraId="43F7676E" w14:textId="68316850" w:rsidR="006830DB" w:rsidRDefault="006830DB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0547C167" w14:textId="3902B33C" w:rsidR="006830DB" w:rsidRDefault="006830DB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Tìm kiếm đầu sách</w:t>
            </w:r>
          </w:p>
        </w:tc>
        <w:tc>
          <w:tcPr>
            <w:tcW w:w="5213" w:type="dxa"/>
          </w:tcPr>
          <w:p w14:paraId="2CD3491D" w14:textId="1D875ABB" w:rsidR="006830DB" w:rsidRDefault="006830DB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Popup dialog tìm kiếm đầu sách</w:t>
            </w:r>
          </w:p>
        </w:tc>
      </w:tr>
      <w:tr w:rsidR="006830DB" w14:paraId="030E9495" w14:textId="77777777" w:rsidTr="005E52CD">
        <w:tc>
          <w:tcPr>
            <w:tcW w:w="648" w:type="dxa"/>
          </w:tcPr>
          <w:p w14:paraId="5BA26D80" w14:textId="4A7BA68B" w:rsidR="006830DB" w:rsidRDefault="006830DB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014FA89C" w14:textId="1EF4789A" w:rsidR="006830DB" w:rsidRDefault="006830DB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Tạo đầu sách</w:t>
            </w:r>
          </w:p>
        </w:tc>
        <w:tc>
          <w:tcPr>
            <w:tcW w:w="5213" w:type="dxa"/>
          </w:tcPr>
          <w:p w14:paraId="68042BBB" w14:textId="25BCCEE4" w:rsidR="006830DB" w:rsidRDefault="006830DB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tạo đầu sách</w:t>
            </w:r>
          </w:p>
        </w:tc>
      </w:tr>
      <w:tr w:rsidR="004325AE" w14:paraId="478F8EB7" w14:textId="77777777" w:rsidTr="005E52CD">
        <w:tc>
          <w:tcPr>
            <w:tcW w:w="648" w:type="dxa"/>
          </w:tcPr>
          <w:p w14:paraId="6DF64BA8" w14:textId="77777777" w:rsidR="004325AE" w:rsidRDefault="004325AE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1CC14EDD" w14:textId="189DFB51" w:rsidR="004325AE" w:rsidRDefault="004325AE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Sửa đầu sách</w:t>
            </w:r>
          </w:p>
        </w:tc>
        <w:tc>
          <w:tcPr>
            <w:tcW w:w="5213" w:type="dxa"/>
          </w:tcPr>
          <w:p w14:paraId="3EFB3E3D" w14:textId="36A4D416" w:rsidR="004325AE" w:rsidRDefault="004325AE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chỉnh sửa thông tin đầu sách</w:t>
            </w:r>
          </w:p>
        </w:tc>
      </w:tr>
      <w:tr w:rsidR="004E43F6" w14:paraId="2137C915" w14:textId="77777777" w:rsidTr="005E52CD">
        <w:tc>
          <w:tcPr>
            <w:tcW w:w="648" w:type="dxa"/>
          </w:tcPr>
          <w:p w14:paraId="4A96AAB7" w14:textId="04B10867" w:rsidR="004E43F6" w:rsidRDefault="004E43F6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11201D01" w14:textId="7A65FFD1" w:rsidR="004E43F6" w:rsidRDefault="004E43F6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Quản lý sách</w:t>
            </w:r>
          </w:p>
        </w:tc>
        <w:tc>
          <w:tcPr>
            <w:tcW w:w="5213" w:type="dxa"/>
          </w:tcPr>
          <w:p w14:paraId="18055FC5" w14:textId="5ED5A9F6" w:rsidR="004E43F6" w:rsidRDefault="004E43F6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sách</w:t>
            </w:r>
          </w:p>
        </w:tc>
      </w:tr>
      <w:tr w:rsidR="004E43F6" w14:paraId="24C5DBB6" w14:textId="77777777" w:rsidTr="005E52CD">
        <w:tc>
          <w:tcPr>
            <w:tcW w:w="648" w:type="dxa"/>
          </w:tcPr>
          <w:p w14:paraId="458F56E6" w14:textId="169C0C18" w:rsidR="004E43F6" w:rsidRDefault="004E43F6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270597F0" w14:textId="394DFA47" w:rsidR="004E43F6" w:rsidRDefault="00907AA9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Tìm kiếm sách</w:t>
            </w:r>
          </w:p>
        </w:tc>
        <w:tc>
          <w:tcPr>
            <w:tcW w:w="5213" w:type="dxa"/>
          </w:tcPr>
          <w:p w14:paraId="1CA2989F" w14:textId="144BCCEC" w:rsidR="004E43F6" w:rsidRDefault="00907AA9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Popup dialog tìm kiếm sách</w:t>
            </w:r>
          </w:p>
        </w:tc>
      </w:tr>
      <w:tr w:rsidR="00160A21" w14:paraId="647508A3" w14:textId="77777777" w:rsidTr="005E52CD">
        <w:tc>
          <w:tcPr>
            <w:tcW w:w="648" w:type="dxa"/>
          </w:tcPr>
          <w:p w14:paraId="72C25C48" w14:textId="7B88C2CA" w:rsidR="00160A21" w:rsidRDefault="00160A21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255B28CC" w14:textId="3C0CDE43" w:rsidR="00160A21" w:rsidRDefault="00160A21" w:rsidP="004E43F6">
            <w:pPr>
              <w:pStyle w:val="BodyText"/>
              <w:spacing w:after="0" w:line="240" w:lineRule="auto"/>
              <w:ind w:left="0"/>
              <w:rPr>
                <w:iCs/>
                <w:color w:val="000000" w:themeColor="text1"/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Tạo sách</w:t>
            </w:r>
          </w:p>
        </w:tc>
        <w:tc>
          <w:tcPr>
            <w:tcW w:w="5213" w:type="dxa"/>
          </w:tcPr>
          <w:p w14:paraId="3538F0A7" w14:textId="66933ED9" w:rsidR="00160A21" w:rsidRDefault="00160A21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tạo sách</w:t>
            </w:r>
          </w:p>
        </w:tc>
      </w:tr>
      <w:tr w:rsidR="003B4187" w14:paraId="075585FF" w14:textId="77777777" w:rsidTr="005E52CD">
        <w:tc>
          <w:tcPr>
            <w:tcW w:w="648" w:type="dxa"/>
          </w:tcPr>
          <w:p w14:paraId="036684BC" w14:textId="77777777" w:rsidR="003B4187" w:rsidRDefault="003B4187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0EFED354" w14:textId="77777777" w:rsidR="003B4187" w:rsidRDefault="003B4187" w:rsidP="004E43F6">
            <w:pPr>
              <w:pStyle w:val="BodyText"/>
              <w:spacing w:after="0" w:line="240" w:lineRule="auto"/>
              <w:ind w:left="0"/>
              <w:rPr>
                <w:iCs/>
                <w:color w:val="000000" w:themeColor="text1"/>
                <w:lang w:val="en-US"/>
              </w:rPr>
            </w:pPr>
          </w:p>
        </w:tc>
        <w:tc>
          <w:tcPr>
            <w:tcW w:w="5213" w:type="dxa"/>
          </w:tcPr>
          <w:p w14:paraId="60FDE560" w14:textId="77777777" w:rsidR="003B4187" w:rsidRDefault="003B4187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</w:p>
        </w:tc>
      </w:tr>
      <w:tr w:rsidR="003B4187" w14:paraId="01C55907" w14:textId="77777777" w:rsidTr="005E52CD">
        <w:tc>
          <w:tcPr>
            <w:tcW w:w="648" w:type="dxa"/>
          </w:tcPr>
          <w:p w14:paraId="1A2AF587" w14:textId="77777777" w:rsidR="003B4187" w:rsidRDefault="003B4187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7D1A02FF" w14:textId="2C820EFD" w:rsidR="003B4187" w:rsidRDefault="003B4187" w:rsidP="004E43F6">
            <w:pPr>
              <w:pStyle w:val="BodyText"/>
              <w:spacing w:after="0" w:line="240" w:lineRule="auto"/>
              <w:ind w:left="0"/>
              <w:rPr>
                <w:iCs/>
                <w:color w:val="000000" w:themeColor="text1"/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Quản lý mượn trả</w:t>
            </w:r>
          </w:p>
        </w:tc>
        <w:tc>
          <w:tcPr>
            <w:tcW w:w="5213" w:type="dxa"/>
          </w:tcPr>
          <w:p w14:paraId="69F1F15C" w14:textId="4DFC7182" w:rsidR="003B4187" w:rsidRDefault="003B4187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quản lý mượn trả</w:t>
            </w:r>
          </w:p>
        </w:tc>
      </w:tr>
      <w:tr w:rsidR="003B4187" w14:paraId="4DC7AA84" w14:textId="77777777" w:rsidTr="005E52CD">
        <w:tc>
          <w:tcPr>
            <w:tcW w:w="648" w:type="dxa"/>
          </w:tcPr>
          <w:p w14:paraId="48279C1B" w14:textId="77777777" w:rsidR="003B4187" w:rsidRDefault="003B4187" w:rsidP="004E43F6">
            <w:pPr>
              <w:pStyle w:val="BodyText"/>
              <w:spacing w:after="0" w:line="240" w:lineRule="auto"/>
              <w:ind w:left="0"/>
              <w:jc w:val="center"/>
              <w:rPr>
                <w:lang w:val="en-US"/>
              </w:rPr>
            </w:pPr>
          </w:p>
        </w:tc>
        <w:tc>
          <w:tcPr>
            <w:tcW w:w="3780" w:type="dxa"/>
          </w:tcPr>
          <w:p w14:paraId="329CA342" w14:textId="6DA783CE" w:rsidR="003B4187" w:rsidRDefault="003B4187" w:rsidP="006722C2">
            <w:pPr>
              <w:pStyle w:val="BodyText"/>
              <w:spacing w:after="0" w:line="240" w:lineRule="auto"/>
              <w:ind w:left="0"/>
              <w:rPr>
                <w:iCs/>
                <w:color w:val="000000" w:themeColor="text1"/>
                <w:lang w:val="en-US"/>
              </w:rPr>
            </w:pPr>
            <w:r>
              <w:rPr>
                <w:iCs/>
                <w:color w:val="000000" w:themeColor="text1"/>
                <w:lang w:val="en-US"/>
              </w:rPr>
              <w:t>Lập báo cáo</w:t>
            </w:r>
          </w:p>
        </w:tc>
        <w:tc>
          <w:tcPr>
            <w:tcW w:w="5213" w:type="dxa"/>
          </w:tcPr>
          <w:p w14:paraId="3E2FE096" w14:textId="61EA3FA8" w:rsidR="003B4187" w:rsidRDefault="003B4187" w:rsidP="004E43F6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lập báo cáo</w:t>
            </w:r>
          </w:p>
        </w:tc>
      </w:tr>
    </w:tbl>
    <w:p w14:paraId="2408A92F" w14:textId="77777777" w:rsidR="00767CB6" w:rsidRDefault="00767CB6" w:rsidP="00767CB6">
      <w:pPr>
        <w:pStyle w:val="Heading1"/>
        <w:spacing w:line="360" w:lineRule="auto"/>
        <w:jc w:val="both"/>
      </w:pPr>
      <w:bookmarkStart w:id="3" w:name="_Toc176926926"/>
      <w:bookmarkStart w:id="4" w:name="_Toc48551061"/>
      <w:r>
        <w:t>Mô tả chi tiết mỗi màn hình</w:t>
      </w:r>
      <w:bookmarkEnd w:id="3"/>
      <w:bookmarkEnd w:id="4"/>
    </w:p>
    <w:p w14:paraId="7B4F3455" w14:textId="77777777" w:rsidR="00767CB6" w:rsidRDefault="00767CB6" w:rsidP="00767CB6">
      <w:pPr>
        <w:pStyle w:val="BodyText"/>
        <w:rPr>
          <w:i/>
          <w:color w:val="0000FF"/>
          <w:lang w:val="en-US"/>
        </w:rPr>
      </w:pPr>
      <w:r w:rsidRPr="00A23534">
        <w:rPr>
          <w:i/>
          <w:color w:val="0000FF"/>
        </w:rPr>
        <w:t>Với mỗi màn hình trong đồ án, cần mô tả rõ hình thức trình bày và các xử lý đối với từng biến cố trong màn hình.</w:t>
      </w:r>
    </w:p>
    <w:p w14:paraId="28978CED" w14:textId="77777777" w:rsidR="00767CB6" w:rsidRDefault="00767CB6" w:rsidP="00767CB6">
      <w:pPr>
        <w:pStyle w:val="BodyText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Anh/Chị cần ghi rõ để giới thiệu chi tiết cách sử dụng và xử lý trên mỗi màn hình.</w:t>
      </w:r>
    </w:p>
    <w:p w14:paraId="5906373D" w14:textId="24944052" w:rsidR="00767CB6" w:rsidRPr="003319F2" w:rsidRDefault="003319F2" w:rsidP="00767CB6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5" w:name="_Toc48551062"/>
      <w:r w:rsidRPr="003319F2">
        <w:rPr>
          <w:iCs/>
          <w:color w:val="000000" w:themeColor="text1"/>
          <w:lang w:val="en-US"/>
        </w:rPr>
        <w:lastRenderedPageBreak/>
        <w:t>Đăng nhập</w:t>
      </w:r>
      <w:bookmarkEnd w:id="5"/>
    </w:p>
    <w:p w14:paraId="5E820283" w14:textId="1E058DF0" w:rsidR="00767CB6" w:rsidRPr="003319F2" w:rsidRDefault="003319F2" w:rsidP="00767CB6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noProof/>
          <w:color w:val="000000" w:themeColor="text1"/>
          <w:lang w:val="en-US"/>
        </w:rPr>
        <w:drawing>
          <wp:inline distT="0" distB="0" distL="0" distR="0" wp14:anchorId="5623042E" wp14:editId="7356B0A1">
            <wp:extent cx="5732145" cy="270319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563F" w14:textId="6CBFFAA4" w:rsidR="00767CB6" w:rsidRDefault="00165C4F" w:rsidP="00767CB6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Người dùng nhập Tên đăng nhập và Mật khẩu và bấm [Đăng nhập] để đăng nhập. Sau khi đăng nhập thành công thì sẽ được di chuyển đến trang chủ tùy theo phân hệ:</w:t>
      </w:r>
    </w:p>
    <w:p w14:paraId="1BFF4C3C" w14:textId="2177E49B" w:rsidR="00165C4F" w:rsidRPr="00165C4F" w:rsidRDefault="00165C4F" w:rsidP="00165C4F">
      <w:pPr>
        <w:pStyle w:val="ListParagraph"/>
        <w:numPr>
          <w:ilvl w:val="0"/>
          <w:numId w:val="41"/>
        </w:numPr>
        <w:spacing w:line="360" w:lineRule="auto"/>
        <w:rPr>
          <w:iCs/>
          <w:color w:val="000000" w:themeColor="text1"/>
          <w:lang w:val="en-US"/>
        </w:rPr>
      </w:pPr>
      <w:r w:rsidRPr="00165C4F">
        <w:rPr>
          <w:iCs/>
          <w:color w:val="000000" w:themeColor="text1"/>
          <w:lang w:val="en-US"/>
        </w:rPr>
        <w:t>Phân hệ Khách hàng: Màn hình Trang chủ</w:t>
      </w:r>
    </w:p>
    <w:p w14:paraId="0F89CBD4" w14:textId="237E12C5" w:rsidR="00165C4F" w:rsidRPr="00165C4F" w:rsidRDefault="00165C4F" w:rsidP="00165C4F">
      <w:pPr>
        <w:pStyle w:val="ListParagraph"/>
        <w:numPr>
          <w:ilvl w:val="0"/>
          <w:numId w:val="41"/>
        </w:numPr>
        <w:spacing w:line="360" w:lineRule="auto"/>
        <w:rPr>
          <w:iCs/>
          <w:color w:val="000000" w:themeColor="text1"/>
          <w:lang w:val="en-US"/>
        </w:rPr>
      </w:pPr>
      <w:r w:rsidRPr="00165C4F">
        <w:rPr>
          <w:iCs/>
          <w:color w:val="000000" w:themeColor="text1"/>
          <w:lang w:val="en-US"/>
        </w:rPr>
        <w:t>Phân hệ Quản lý: Màn hình</w:t>
      </w:r>
    </w:p>
    <w:p w14:paraId="7AA495FC" w14:textId="09F90C45" w:rsidR="00767CB6" w:rsidRPr="003319F2" w:rsidRDefault="003319F2" w:rsidP="00767CB6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6" w:name="_Toc48551063"/>
      <w:r w:rsidRPr="003319F2">
        <w:rPr>
          <w:iCs/>
          <w:color w:val="000000" w:themeColor="text1"/>
          <w:lang w:val="en-US"/>
        </w:rPr>
        <w:lastRenderedPageBreak/>
        <w:t>Trang chủ</w:t>
      </w:r>
      <w:bookmarkEnd w:id="6"/>
    </w:p>
    <w:p w14:paraId="171AE25B" w14:textId="617267FF" w:rsidR="00767CB6" w:rsidRPr="003319F2" w:rsidRDefault="00CD6D65" w:rsidP="00767CB6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7D0C79AD" wp14:editId="16EBD63A">
            <wp:extent cx="5732145" cy="634492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8AFE" w14:textId="3E4E0E8B" w:rsidR="003C2F0F" w:rsidRDefault="00533A9D" w:rsidP="00767CB6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Trang chủ, người dùng có thể thực hiện những thao tác sau:</w:t>
      </w:r>
    </w:p>
    <w:p w14:paraId="12A96587" w14:textId="0D8F2242" w:rsidR="00533A9D" w:rsidRDefault="00533A9D" w:rsidP="00250082">
      <w:pPr>
        <w:pStyle w:val="ListParagraph"/>
        <w:numPr>
          <w:ilvl w:val="0"/>
          <w:numId w:val="42"/>
        </w:numPr>
        <w:spacing w:line="360" w:lineRule="auto"/>
        <w:rPr>
          <w:iCs/>
          <w:color w:val="000000" w:themeColor="text1"/>
          <w:lang w:val="en-US"/>
        </w:rPr>
      </w:pPr>
      <w:r w:rsidRPr="00250082">
        <w:rPr>
          <w:iCs/>
          <w:color w:val="000000" w:themeColor="text1"/>
          <w:lang w:val="en-US"/>
        </w:rPr>
        <w:t xml:space="preserve">Chọn vào các lựa chọn ở thanh Menu ở đầu trang web (Sách bộ môn, Sách tham khảo, Truyện tranh, Báo chí, Tiểu thuyết) để chuyển đến </w:t>
      </w:r>
      <w:r w:rsidR="00250082" w:rsidRPr="00250082">
        <w:rPr>
          <w:iCs/>
          <w:color w:val="000000" w:themeColor="text1"/>
          <w:lang w:val="en-US"/>
        </w:rPr>
        <w:t>màn hình Danh sách. Màn hình Danh sách sẽ hiển thị danh sách tùy theo lựa chọn ở thanh Menu</w:t>
      </w:r>
    </w:p>
    <w:p w14:paraId="56D61389" w14:textId="27704BD7" w:rsidR="00250082" w:rsidRPr="00250082" w:rsidRDefault="00250082" w:rsidP="00250082">
      <w:pPr>
        <w:pStyle w:val="ListParagraph"/>
        <w:numPr>
          <w:ilvl w:val="0"/>
          <w:numId w:val="42"/>
        </w:num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Bấm vào nút [Đăng nhập] để di chuyển đến màn hình Đăng nhập</w:t>
      </w:r>
    </w:p>
    <w:p w14:paraId="6D68E59A" w14:textId="1A1A4B1A" w:rsidR="00250082" w:rsidRDefault="00250082" w:rsidP="00250082">
      <w:pPr>
        <w:pStyle w:val="ListParagraph"/>
        <w:numPr>
          <w:ilvl w:val="0"/>
          <w:numId w:val="42"/>
        </w:numPr>
        <w:spacing w:line="360" w:lineRule="auto"/>
        <w:rPr>
          <w:iCs/>
          <w:color w:val="000000" w:themeColor="text1"/>
          <w:lang w:val="en-US"/>
        </w:rPr>
      </w:pPr>
      <w:r w:rsidRPr="00250082">
        <w:rPr>
          <w:iCs/>
          <w:color w:val="000000" w:themeColor="text1"/>
          <w:lang w:val="en-US"/>
        </w:rPr>
        <w:t xml:space="preserve">Thực hiện tìm kiếm sách (báo, tiểu </w:t>
      </w:r>
      <w:proofErr w:type="gramStart"/>
      <w:r w:rsidRPr="00250082">
        <w:rPr>
          <w:iCs/>
          <w:color w:val="000000" w:themeColor="text1"/>
          <w:lang w:val="en-US"/>
        </w:rPr>
        <w:t>thuyết,...</w:t>
      </w:r>
      <w:proofErr w:type="gramEnd"/>
      <w:r w:rsidRPr="00250082">
        <w:rPr>
          <w:iCs/>
          <w:color w:val="000000" w:themeColor="text1"/>
          <w:lang w:val="en-US"/>
        </w:rPr>
        <w:t>) bằng cách chọn combobox loại tìm kiếm và nhập từ khóa muốn tìm kiếm, sau đó bấm [Tìm kiếm] để hiển thị kết quả tìm kiếm</w:t>
      </w:r>
    </w:p>
    <w:p w14:paraId="7DBFEFAB" w14:textId="544DF95E" w:rsidR="00250082" w:rsidRPr="00250082" w:rsidRDefault="00250082" w:rsidP="00250082">
      <w:pPr>
        <w:pStyle w:val="ListParagraph"/>
        <w:numPr>
          <w:ilvl w:val="0"/>
          <w:numId w:val="42"/>
        </w:num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lastRenderedPageBreak/>
        <w:t xml:space="preserve">Ở vùng danh sách hiển thị </w:t>
      </w:r>
      <w:r w:rsidR="002C7A82">
        <w:rPr>
          <w:iCs/>
          <w:color w:val="000000" w:themeColor="text1"/>
          <w:lang w:val="en-US"/>
        </w:rPr>
        <w:t>s</w:t>
      </w:r>
      <w:r w:rsidR="0025401A">
        <w:rPr>
          <w:iCs/>
          <w:color w:val="000000" w:themeColor="text1"/>
          <w:lang w:val="en-US"/>
        </w:rPr>
        <w:t xml:space="preserve">ách </w:t>
      </w:r>
      <w:r w:rsidR="002C7A82">
        <w:rPr>
          <w:iCs/>
          <w:color w:val="000000" w:themeColor="text1"/>
          <w:lang w:val="en-US"/>
        </w:rPr>
        <w:t>mới bên dưới</w:t>
      </w:r>
      <w:r w:rsidR="0025401A">
        <w:rPr>
          <w:iCs/>
          <w:color w:val="000000" w:themeColor="text1"/>
          <w:lang w:val="en-US"/>
        </w:rPr>
        <w:t xml:space="preserve">, bấm nút [Xem chi tiết] </w:t>
      </w:r>
      <w:r w:rsidR="002C7A82">
        <w:rPr>
          <w:iCs/>
          <w:color w:val="000000" w:themeColor="text1"/>
          <w:lang w:val="en-US"/>
        </w:rPr>
        <w:t xml:space="preserve">ở trên từng sách </w:t>
      </w:r>
      <w:r w:rsidR="0025401A">
        <w:rPr>
          <w:iCs/>
          <w:color w:val="000000" w:themeColor="text1"/>
          <w:lang w:val="en-US"/>
        </w:rPr>
        <w:t>để di chuyển đến màn hình Thông tin chi tiết</w:t>
      </w:r>
      <w:r w:rsidR="005D78CF">
        <w:rPr>
          <w:iCs/>
          <w:color w:val="000000" w:themeColor="text1"/>
          <w:lang w:val="en-US"/>
        </w:rPr>
        <w:t>.</w:t>
      </w:r>
    </w:p>
    <w:p w14:paraId="2FBB1208" w14:textId="647E2E71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7" w:name="_Toc48551064"/>
      <w:r w:rsidRPr="00CD6D65">
        <w:rPr>
          <w:iCs/>
          <w:color w:val="000000" w:themeColor="text1"/>
          <w:lang w:val="en-US"/>
        </w:rPr>
        <w:t>Danh sách</w:t>
      </w:r>
      <w:bookmarkEnd w:id="7"/>
    </w:p>
    <w:p w14:paraId="36AF84B0" w14:textId="50319646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195EE921" wp14:editId="1E2E1FD1">
            <wp:extent cx="5732145" cy="634492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2E3B" w14:textId="6363A6D0" w:rsidR="00CD6D65" w:rsidRDefault="005C6FA9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Trang chủ, c</w:t>
      </w:r>
      <w:r w:rsidRPr="00250082">
        <w:rPr>
          <w:iCs/>
          <w:color w:val="000000" w:themeColor="text1"/>
          <w:lang w:val="en-US"/>
        </w:rPr>
        <w:t>họn vào các lựa chọn ở thanh Menu ở đầu trang web (Sách bộ môn, Sách tham khảo, Truyện tranh, Báo chí, Tiểu thuyết) để chuyển đến màn hình Danh sách</w:t>
      </w:r>
    </w:p>
    <w:p w14:paraId="7EDC8261" w14:textId="77777777" w:rsidR="005C6FA9" w:rsidRPr="00250082" w:rsidRDefault="005C6FA9" w:rsidP="005C6FA9">
      <w:pPr>
        <w:pStyle w:val="ListParagraph"/>
        <w:numPr>
          <w:ilvl w:val="0"/>
          <w:numId w:val="42"/>
        </w:num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Bấm vào nút [Đăng nhập] để di chuyển đến màn hình Đăng nhập</w:t>
      </w:r>
    </w:p>
    <w:p w14:paraId="4F61313C" w14:textId="77777777" w:rsidR="008E64A7" w:rsidRDefault="005C6FA9" w:rsidP="005C6FA9">
      <w:pPr>
        <w:pStyle w:val="ListParagraph"/>
        <w:numPr>
          <w:ilvl w:val="0"/>
          <w:numId w:val="42"/>
        </w:numPr>
        <w:spacing w:line="360" w:lineRule="auto"/>
        <w:rPr>
          <w:iCs/>
          <w:color w:val="000000" w:themeColor="text1"/>
          <w:lang w:val="en-US"/>
        </w:rPr>
      </w:pPr>
      <w:r w:rsidRPr="00250082">
        <w:rPr>
          <w:iCs/>
          <w:color w:val="000000" w:themeColor="text1"/>
          <w:lang w:val="en-US"/>
        </w:rPr>
        <w:t xml:space="preserve">Thực hiện tìm kiếm sách (báo, tiểu </w:t>
      </w:r>
      <w:proofErr w:type="gramStart"/>
      <w:r w:rsidRPr="00250082">
        <w:rPr>
          <w:iCs/>
          <w:color w:val="000000" w:themeColor="text1"/>
          <w:lang w:val="en-US"/>
        </w:rPr>
        <w:t>thuyết,...</w:t>
      </w:r>
      <w:proofErr w:type="gramEnd"/>
      <w:r w:rsidRPr="00250082">
        <w:rPr>
          <w:iCs/>
          <w:color w:val="000000" w:themeColor="text1"/>
          <w:lang w:val="en-US"/>
        </w:rPr>
        <w:t>) bằng cách chọn combobox loại tìm kiếm và nhập từ khóa muốn tìm kiếm, sau đó bấm [Tìm kiếm] để hiển thị kết quả tìm kiếm</w:t>
      </w:r>
    </w:p>
    <w:p w14:paraId="01037845" w14:textId="3F46444A" w:rsidR="005C6FA9" w:rsidRPr="008E64A7" w:rsidRDefault="005C6FA9" w:rsidP="005C6FA9">
      <w:pPr>
        <w:pStyle w:val="ListParagraph"/>
        <w:numPr>
          <w:ilvl w:val="0"/>
          <w:numId w:val="42"/>
        </w:numPr>
        <w:spacing w:line="360" w:lineRule="auto"/>
        <w:rPr>
          <w:iCs/>
          <w:color w:val="000000" w:themeColor="text1"/>
          <w:lang w:val="en-US"/>
        </w:rPr>
      </w:pPr>
      <w:r w:rsidRPr="008E64A7">
        <w:rPr>
          <w:iCs/>
          <w:color w:val="000000" w:themeColor="text1"/>
          <w:lang w:val="en-US"/>
        </w:rPr>
        <w:lastRenderedPageBreak/>
        <w:t>Ở vùng danh sách hiển thị sách mới bên dưới, bấm nút [Xem chi tiết] ở trên từng sách để di chuyển đến màn hình Thông tin chi tiết</w:t>
      </w:r>
      <w:r w:rsidR="003858AD">
        <w:rPr>
          <w:iCs/>
          <w:color w:val="000000" w:themeColor="text1"/>
          <w:lang w:val="en-US"/>
        </w:rPr>
        <w:t>.</w:t>
      </w:r>
    </w:p>
    <w:p w14:paraId="4B343C30" w14:textId="54AD94CB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8" w:name="_Toc48551065"/>
      <w:r>
        <w:rPr>
          <w:lang w:val="en-US"/>
        </w:rPr>
        <w:t>Thông tin chi tiết</w:t>
      </w:r>
      <w:bookmarkEnd w:id="8"/>
    </w:p>
    <w:p w14:paraId="2DF5E477" w14:textId="5C4670BC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155FD190" wp14:editId="2D93FF54">
            <wp:extent cx="5732145" cy="472884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A2AD" w14:textId="4C12772D" w:rsidR="005D78CF" w:rsidRPr="003319F2" w:rsidRDefault="005D78CF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B</w:t>
      </w:r>
      <w:r>
        <w:rPr>
          <w:iCs/>
          <w:color w:val="000000" w:themeColor="text1"/>
          <w:lang w:val="en-US"/>
        </w:rPr>
        <w:t>ấm nút [Xem chi tiết] ở trên từng sách để di chuyển đến màn hình Thông tin chi tiết.</w:t>
      </w:r>
    </w:p>
    <w:p w14:paraId="3D2BCB61" w14:textId="290B15EF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9" w:name="_Toc48551066"/>
      <w:r>
        <w:rPr>
          <w:lang w:val="en-US"/>
        </w:rPr>
        <w:lastRenderedPageBreak/>
        <w:t>Quản lý tài khoản</w:t>
      </w:r>
      <w:bookmarkEnd w:id="9"/>
    </w:p>
    <w:p w14:paraId="54260BAC" w14:textId="43C0FE6B" w:rsidR="00CD6D65" w:rsidRPr="003319F2" w:rsidRDefault="00CC6D55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5DED2F4D" wp14:editId="0360ADA2">
            <wp:extent cx="5732145" cy="322453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B19B" w14:textId="5D58A0E4" w:rsidR="00CD6D65" w:rsidRDefault="004A1C59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chính của phân hệ Quản lý, người dùng bấm nút [Quản lý tài khoản</w:t>
      </w:r>
      <w:r w:rsidR="001B2DB1">
        <w:rPr>
          <w:iCs/>
          <w:color w:val="000000" w:themeColor="text1"/>
          <w:lang w:val="en-US"/>
        </w:rPr>
        <w:t>] trên ở SideMenu để mở màn hình Quản lý tài khoản</w:t>
      </w:r>
      <w:r w:rsidR="002909D2">
        <w:rPr>
          <w:iCs/>
          <w:color w:val="000000" w:themeColor="text1"/>
          <w:lang w:val="en-US"/>
        </w:rPr>
        <w:t>. Trên màn hình Quản lý tài khoản hiển thị Danh sách tài khoản</w:t>
      </w:r>
      <w:r w:rsidR="001B2DB1">
        <w:rPr>
          <w:iCs/>
          <w:color w:val="000000" w:themeColor="text1"/>
          <w:lang w:val="en-US"/>
        </w:rPr>
        <w:t>.</w:t>
      </w:r>
    </w:p>
    <w:p w14:paraId="2EF8C9C3" w14:textId="6E4611AF" w:rsidR="00DE047C" w:rsidRPr="00F4033F" w:rsidRDefault="00DE047C" w:rsidP="00F4033F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112169ED" w14:textId="433602E4" w:rsidR="00DE047C" w:rsidRDefault="00DE047C" w:rsidP="00F4033F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 w:rsidR="008D4711">
        <w:rPr>
          <w:iCs/>
          <w:color w:val="000000" w:themeColor="text1"/>
          <w:lang w:val="en-US"/>
        </w:rPr>
        <w:t>Thao tác khác</w:t>
      </w:r>
      <w:r w:rsidRPr="00F4033F">
        <w:rPr>
          <w:iCs/>
          <w:color w:val="000000" w:themeColor="text1"/>
          <w:lang w:val="en-US"/>
        </w:rPr>
        <w:t>]</w:t>
      </w:r>
      <w:r w:rsidR="00F4033F">
        <w:rPr>
          <w:iCs/>
          <w:color w:val="000000" w:themeColor="text1"/>
          <w:lang w:val="en-US"/>
        </w:rPr>
        <w:t xml:space="preserve"> để mở </w:t>
      </w:r>
      <w:r w:rsidR="00A67D3C">
        <w:rPr>
          <w:iCs/>
          <w:color w:val="000000" w:themeColor="text1"/>
          <w:lang w:val="en-US"/>
        </w:rPr>
        <w:t>dialog</w:t>
      </w:r>
      <w:r w:rsidR="00F4033F">
        <w:rPr>
          <w:iCs/>
          <w:color w:val="000000" w:themeColor="text1"/>
          <w:lang w:val="en-US"/>
        </w:rPr>
        <w:t xml:space="preserve"> Tìm kiếm tài khoản</w:t>
      </w:r>
    </w:p>
    <w:p w14:paraId="7EE39A2D" w14:textId="1E88F969" w:rsidR="00C90E9E" w:rsidRDefault="00C90E9E" w:rsidP="00C90E9E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[]</w:t>
      </w:r>
      <w:r>
        <w:rPr>
          <w:iCs/>
          <w:color w:val="000000" w:themeColor="text1"/>
          <w:lang w:val="en-US"/>
        </w:rPr>
        <w:t xml:space="preserve"> để mở màn hình []</w:t>
      </w:r>
    </w:p>
    <w:p w14:paraId="01CF96E6" w14:textId="6BCD1BCF" w:rsidR="003C5B7E" w:rsidRPr="003319F2" w:rsidRDefault="003C5B7E" w:rsidP="003C5B7E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0" w:name="_Toc48551067"/>
      <w:r>
        <w:rPr>
          <w:lang w:val="en-US"/>
        </w:rPr>
        <w:t xml:space="preserve">Dialog </w:t>
      </w:r>
      <w:r>
        <w:rPr>
          <w:iCs/>
          <w:color w:val="000000" w:themeColor="text1"/>
          <w:lang w:val="en-US"/>
        </w:rPr>
        <w:t>Tìm kiếm tài khoản</w:t>
      </w:r>
      <w:bookmarkEnd w:id="10"/>
    </w:p>
    <w:p w14:paraId="07D4EA05" w14:textId="4351146D" w:rsidR="003C5B7E" w:rsidRDefault="003C5B7E" w:rsidP="003C5B7E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752DC153" wp14:editId="2B8C6024">
            <wp:extent cx="5732145" cy="1936750"/>
            <wp:effectExtent l="0" t="0" r="190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8127" w14:textId="68AEC3BA" w:rsidR="003C5B7E" w:rsidRDefault="003C5B7E" w:rsidP="003C5B7E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Quản lý tài khoản, người dùng bấm nút [</w:t>
      </w:r>
      <w:r w:rsidR="00485BFC">
        <w:rPr>
          <w:iCs/>
          <w:color w:val="000000" w:themeColor="text1"/>
          <w:lang w:val="en-US"/>
        </w:rPr>
        <w:t>Thao tác khác</w:t>
      </w:r>
      <w:r>
        <w:rPr>
          <w:iCs/>
          <w:color w:val="000000" w:themeColor="text1"/>
          <w:lang w:val="en-US"/>
        </w:rPr>
        <w:t>] để mở dialog Tìm kiếm tài khoản.</w:t>
      </w:r>
    </w:p>
    <w:p w14:paraId="014FE1B5" w14:textId="788F050B" w:rsidR="003C5B7E" w:rsidRPr="003E38D5" w:rsidRDefault="003C5B7E" w:rsidP="003E38D5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 xml:space="preserve">Người dùng chọn kiểu tìm kiếm ở combobox (note: thêm các option kiểu tìm kiếm), </w:t>
      </w:r>
      <w:r w:rsidRPr="003E38D5">
        <w:rPr>
          <w:iCs/>
          <w:color w:val="000000" w:themeColor="text1"/>
          <w:lang w:val="en-US"/>
        </w:rPr>
        <w:lastRenderedPageBreak/>
        <w:t xml:space="preserve">nhập từ khóa tìm kiếm và bấm nút [Tìm kiếm] để </w:t>
      </w:r>
      <w:r w:rsidR="002909D2" w:rsidRPr="003E38D5">
        <w:rPr>
          <w:iCs/>
          <w:color w:val="000000" w:themeColor="text1"/>
          <w:lang w:val="en-US"/>
        </w:rPr>
        <w:t>hiển thị kết quả tìm kiếm ở màn hình Quản lý tài khoản.</w:t>
      </w:r>
    </w:p>
    <w:p w14:paraId="21C17A6C" w14:textId="7EAD5291" w:rsidR="002909D2" w:rsidRDefault="002909D2" w:rsidP="003E38D5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>Người dùng bấm nút [Tạo tài khoản] để mở màn hình Tạo tài khoản.</w:t>
      </w:r>
    </w:p>
    <w:p w14:paraId="5CC8DEB4" w14:textId="78E88D42" w:rsidR="003E38D5" w:rsidRDefault="003E38D5" w:rsidP="003E38D5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Người dùng bấm nút [X] ở góc trái để tắt dialog Tìm kiếm tài khoản.</w:t>
      </w:r>
    </w:p>
    <w:p w14:paraId="49519AB8" w14:textId="26930C69" w:rsidR="003E38D5" w:rsidRPr="003319F2" w:rsidRDefault="003E38D5" w:rsidP="003E38D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1" w:name="_Toc48551068"/>
      <w:r>
        <w:rPr>
          <w:iCs/>
          <w:color w:val="000000" w:themeColor="text1"/>
          <w:lang w:val="en-US"/>
        </w:rPr>
        <w:t>Tạo tài khoản</w:t>
      </w:r>
      <w:bookmarkEnd w:id="11"/>
    </w:p>
    <w:p w14:paraId="55AF99BF" w14:textId="1A0556B1" w:rsidR="003E38D5" w:rsidRDefault="00A53971" w:rsidP="003E38D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59DB712E" wp14:editId="06C820B2">
            <wp:extent cx="5732145" cy="322453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3AAC" w14:textId="6E98AEE0" w:rsidR="00A53971" w:rsidRPr="00E65270" w:rsidRDefault="00E65270" w:rsidP="00E65270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>Người dùng nhập thông tin tài khoản như Tên, Tên tài khoản, Mật khẩu, Địa chỉ, Ngày sinh, Giới tính, Chức vụ và bấm [Tạo] để thực hiện tạo tài khoản mới</w:t>
      </w:r>
    </w:p>
    <w:p w14:paraId="26D01320" w14:textId="7A092A2D" w:rsidR="00BB70B2" w:rsidRPr="00BB70B2" w:rsidRDefault="00E65270" w:rsidP="00BB70B2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>Người dùng bấm [Hủy] để trở lại màn hình Quản lý tài khoản</w:t>
      </w:r>
    </w:p>
    <w:p w14:paraId="139C6546" w14:textId="12227E0C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2" w:name="_Toc48551069"/>
      <w:r>
        <w:rPr>
          <w:lang w:val="en-US"/>
        </w:rPr>
        <w:t>Quản lý độc giả</w:t>
      </w:r>
      <w:bookmarkEnd w:id="12"/>
    </w:p>
    <w:p w14:paraId="71E5D95C" w14:textId="504A46E2" w:rsidR="00CD6D65" w:rsidRPr="003319F2" w:rsidRDefault="00537F5F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4C8E329A" wp14:editId="00736CD1">
            <wp:extent cx="5732145" cy="240411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A1B3" w14:textId="253B0013" w:rsidR="00CD6D65" w:rsidRDefault="00E65270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 xml:space="preserve">Ở màn hình chính của phân hệ Quản lý, người dùng bấm nút [Quản lý độc giả] trên ở </w:t>
      </w:r>
      <w:r>
        <w:rPr>
          <w:iCs/>
          <w:color w:val="000000" w:themeColor="text1"/>
          <w:lang w:val="en-US"/>
        </w:rPr>
        <w:lastRenderedPageBreak/>
        <w:t>SideMenu để mở màn hình Quản lý độc giả. Trên màn hình Quản lý độc giả hiển thị Danh sách độc giả.</w:t>
      </w:r>
    </w:p>
    <w:p w14:paraId="7D53DFC8" w14:textId="77777777" w:rsidR="008D4711" w:rsidRPr="00F4033F" w:rsidRDefault="008D4711" w:rsidP="008D4711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2ACC70F8" w14:textId="3E9EDD45" w:rsidR="008D4711" w:rsidRDefault="008D4711" w:rsidP="008D4711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>
        <w:rPr>
          <w:iCs/>
          <w:color w:val="000000" w:themeColor="text1"/>
          <w:lang w:val="en-US"/>
        </w:rPr>
        <w:t>Tìm kiếm khác</w:t>
      </w:r>
      <w:r w:rsidRPr="00F4033F">
        <w:rPr>
          <w:iCs/>
          <w:color w:val="000000" w:themeColor="text1"/>
          <w:lang w:val="en-US"/>
        </w:rPr>
        <w:t>]</w:t>
      </w:r>
      <w:r>
        <w:rPr>
          <w:iCs/>
          <w:color w:val="000000" w:themeColor="text1"/>
          <w:lang w:val="en-US"/>
        </w:rPr>
        <w:t xml:space="preserve"> để mở dialog Tìm kiếm </w:t>
      </w:r>
      <w:r w:rsidR="00D03F64">
        <w:rPr>
          <w:iCs/>
          <w:color w:val="000000" w:themeColor="text1"/>
          <w:lang w:val="en-US"/>
        </w:rPr>
        <w:t>độc giả</w:t>
      </w:r>
    </w:p>
    <w:p w14:paraId="637EAAB9" w14:textId="4D642A77" w:rsidR="008D4711" w:rsidRDefault="008D4711" w:rsidP="008D4711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8D4711">
        <w:rPr>
          <w:iCs/>
          <w:color w:val="000000" w:themeColor="text1"/>
          <w:lang w:val="en-US"/>
        </w:rPr>
        <w:t>Người dùng bấm vào nút [] để mở màn hình []</w:t>
      </w:r>
    </w:p>
    <w:p w14:paraId="1D4C3C09" w14:textId="4343A0E0" w:rsidR="001E59D6" w:rsidRPr="003319F2" w:rsidRDefault="00AF07E0" w:rsidP="001E59D6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3" w:name="_Toc48551070"/>
      <w:r>
        <w:rPr>
          <w:iCs/>
          <w:color w:val="000000" w:themeColor="text1"/>
          <w:lang w:val="en-US"/>
        </w:rPr>
        <w:t>Dialog Tìm kiếm độc giả</w:t>
      </w:r>
      <w:bookmarkEnd w:id="13"/>
    </w:p>
    <w:p w14:paraId="16BDEFE0" w14:textId="79B0E9C9" w:rsidR="001E59D6" w:rsidRDefault="00AF07E0" w:rsidP="001E59D6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1305ABF3" wp14:editId="15582CF6">
            <wp:extent cx="5732145" cy="1936750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FC5F" w14:textId="7C8F67B5" w:rsidR="00DA3EE1" w:rsidRDefault="00DA3EE1" w:rsidP="00DA3EE1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 xml:space="preserve">Ở màn hình Quản lý </w:t>
      </w:r>
      <w:r w:rsidR="00485BFC">
        <w:rPr>
          <w:iCs/>
          <w:color w:val="000000" w:themeColor="text1"/>
          <w:lang w:val="en-US"/>
        </w:rPr>
        <w:t>độc giả</w:t>
      </w:r>
      <w:r>
        <w:rPr>
          <w:iCs/>
          <w:color w:val="000000" w:themeColor="text1"/>
          <w:lang w:val="en-US"/>
        </w:rPr>
        <w:t>, người dùng bấm nút [</w:t>
      </w:r>
      <w:r w:rsidR="00485BFC">
        <w:rPr>
          <w:iCs/>
          <w:color w:val="000000" w:themeColor="text1"/>
          <w:lang w:val="en-US"/>
        </w:rPr>
        <w:t>Tìm kiếm khác</w:t>
      </w:r>
      <w:r>
        <w:rPr>
          <w:iCs/>
          <w:color w:val="000000" w:themeColor="text1"/>
          <w:lang w:val="en-US"/>
        </w:rPr>
        <w:t>] để mở dialog Tìm kiếm tài khoản.</w:t>
      </w:r>
    </w:p>
    <w:p w14:paraId="40FCDF90" w14:textId="34FBE938" w:rsidR="00DA3EE1" w:rsidRDefault="00DA3EE1" w:rsidP="00DA3EE1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 xml:space="preserve">Người dùng chọn kiểu tìm kiếm ở combobox (note: thêm các option kiểu tìm kiếm), nhập từ khóa tìm kiếm và bấm nút [Tìm kiếm] để hiển thị kết quả tìm kiếm ở màn hình Quản lý </w:t>
      </w:r>
      <w:r>
        <w:rPr>
          <w:iCs/>
          <w:color w:val="000000" w:themeColor="text1"/>
          <w:lang w:val="en-US"/>
        </w:rPr>
        <w:t>độc giả</w:t>
      </w:r>
      <w:r w:rsidRPr="003E38D5">
        <w:rPr>
          <w:iCs/>
          <w:color w:val="000000" w:themeColor="text1"/>
          <w:lang w:val="en-US"/>
        </w:rPr>
        <w:t>.</w:t>
      </w:r>
    </w:p>
    <w:p w14:paraId="54DB3F8C" w14:textId="35A4B578" w:rsidR="00AF07E0" w:rsidRPr="00DA3EE1" w:rsidRDefault="00DA3EE1" w:rsidP="00DA3EE1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DA3EE1">
        <w:rPr>
          <w:iCs/>
          <w:color w:val="000000" w:themeColor="text1"/>
          <w:lang w:val="en-US"/>
        </w:rPr>
        <w:t xml:space="preserve">Người dùng bấm nút [X] ở góc trái để tắt dialog Tìm kiếm </w:t>
      </w:r>
      <w:r>
        <w:rPr>
          <w:iCs/>
          <w:color w:val="000000" w:themeColor="text1"/>
          <w:lang w:val="en-US"/>
        </w:rPr>
        <w:t>độc giả</w:t>
      </w:r>
      <w:r w:rsidRPr="00DA3EE1">
        <w:rPr>
          <w:iCs/>
          <w:color w:val="000000" w:themeColor="text1"/>
          <w:lang w:val="en-US"/>
        </w:rPr>
        <w:t>.</w:t>
      </w:r>
    </w:p>
    <w:p w14:paraId="73D80C7E" w14:textId="14C36165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4" w:name="_Toc48551071"/>
      <w:r>
        <w:rPr>
          <w:lang w:val="en-US"/>
        </w:rPr>
        <w:lastRenderedPageBreak/>
        <w:t>Quản lý tác giả</w:t>
      </w:r>
      <w:bookmarkEnd w:id="14"/>
    </w:p>
    <w:p w14:paraId="42642E04" w14:textId="5A4B8BA1" w:rsidR="00CD6D65" w:rsidRPr="003319F2" w:rsidRDefault="00CC6D55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1F388013" wp14:editId="5F4BDFA2">
            <wp:extent cx="5732145" cy="322453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69BC" w14:textId="448034E8" w:rsidR="00AD1EC7" w:rsidRDefault="00AD1EC7" w:rsidP="00AD1EC7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chính của phân hệ Quản lý, người dùng bấm nút [Quản lý tác giả] trên ở SideMenu để mở màn hình Quản lý tác giả. Trên màn hình Quản lý tác giả hiển thị Danh sách tác giả.</w:t>
      </w:r>
    </w:p>
    <w:p w14:paraId="28904B0F" w14:textId="77777777" w:rsidR="00AD1EC7" w:rsidRPr="00F4033F" w:rsidRDefault="00AD1EC7" w:rsidP="00AD1EC7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7B19B580" w14:textId="26AA016E" w:rsidR="00AD1EC7" w:rsidRDefault="00AD1EC7" w:rsidP="00AD1EC7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 w:rsidR="00C01E21">
        <w:rPr>
          <w:iCs/>
          <w:color w:val="000000" w:themeColor="text1"/>
          <w:lang w:val="en-US"/>
        </w:rPr>
        <w:t>Thêm tác giả</w:t>
      </w:r>
      <w:r w:rsidRPr="00F4033F">
        <w:rPr>
          <w:iCs/>
          <w:color w:val="000000" w:themeColor="text1"/>
          <w:lang w:val="en-US"/>
        </w:rPr>
        <w:t>]</w:t>
      </w:r>
      <w:r>
        <w:rPr>
          <w:iCs/>
          <w:color w:val="000000" w:themeColor="text1"/>
          <w:lang w:val="en-US"/>
        </w:rPr>
        <w:t xml:space="preserve"> để mở </w:t>
      </w:r>
      <w:r w:rsidR="00C01E21">
        <w:rPr>
          <w:iCs/>
          <w:color w:val="000000" w:themeColor="text1"/>
          <w:lang w:val="en-US"/>
        </w:rPr>
        <w:t xml:space="preserve">màn hình Tạo </w:t>
      </w:r>
      <w:r>
        <w:rPr>
          <w:iCs/>
          <w:color w:val="000000" w:themeColor="text1"/>
          <w:lang w:val="en-US"/>
        </w:rPr>
        <w:t>tác giả</w:t>
      </w:r>
    </w:p>
    <w:p w14:paraId="18462D31" w14:textId="362E3461" w:rsidR="00CD6D65" w:rsidRDefault="00AD1EC7" w:rsidP="00AD1EC7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AD1EC7">
        <w:rPr>
          <w:iCs/>
          <w:color w:val="000000" w:themeColor="text1"/>
          <w:lang w:val="en-US"/>
        </w:rPr>
        <w:t>Người dùng bấm vào nút [] để mở màn hình []</w:t>
      </w:r>
    </w:p>
    <w:p w14:paraId="09FDDE77" w14:textId="567E20B6" w:rsidR="00365612" w:rsidRPr="003319F2" w:rsidRDefault="002B4F8F" w:rsidP="00365612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5" w:name="_Toc48551072"/>
      <w:r>
        <w:rPr>
          <w:lang w:val="en-US"/>
        </w:rPr>
        <w:lastRenderedPageBreak/>
        <w:t>Tạo tác giả</w:t>
      </w:r>
      <w:bookmarkEnd w:id="15"/>
    </w:p>
    <w:p w14:paraId="259C3240" w14:textId="01625EB0" w:rsidR="00365612" w:rsidRDefault="002B4F8F" w:rsidP="00365612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35D73B97" wp14:editId="4F29260C">
            <wp:extent cx="5732145" cy="322453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2888" w14:textId="3C86CB5E" w:rsidR="001334E5" w:rsidRPr="00E65270" w:rsidRDefault="001334E5" w:rsidP="001334E5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</w:t>
      </w:r>
      <w:r>
        <w:rPr>
          <w:iCs/>
          <w:color w:val="000000" w:themeColor="text1"/>
          <w:lang w:val="en-US"/>
        </w:rPr>
        <w:t>tác giả</w:t>
      </w:r>
      <w:r w:rsidRPr="00E65270">
        <w:rPr>
          <w:iCs/>
          <w:color w:val="000000" w:themeColor="text1"/>
          <w:lang w:val="en-US"/>
        </w:rPr>
        <w:t xml:space="preserve"> như </w:t>
      </w:r>
      <w:proofErr w:type="gramStart"/>
      <w:r w:rsidRPr="00E65270">
        <w:rPr>
          <w:iCs/>
          <w:color w:val="000000" w:themeColor="text1"/>
          <w:lang w:val="en-US"/>
        </w:rPr>
        <w:t>Tên</w:t>
      </w:r>
      <w:r>
        <w:rPr>
          <w:iCs/>
          <w:color w:val="000000" w:themeColor="text1"/>
          <w:lang w:val="en-US"/>
        </w:rPr>
        <w:t xml:space="preserve"> </w:t>
      </w:r>
      <w:r w:rsidRPr="00E65270">
        <w:rPr>
          <w:iCs/>
          <w:color w:val="000000" w:themeColor="text1"/>
          <w:lang w:val="en-US"/>
        </w:rPr>
        <w:t xml:space="preserve"> bấm</w:t>
      </w:r>
      <w:proofErr w:type="gramEnd"/>
      <w:r w:rsidRPr="00E65270">
        <w:rPr>
          <w:iCs/>
          <w:color w:val="000000" w:themeColor="text1"/>
          <w:lang w:val="en-US"/>
        </w:rPr>
        <w:t xml:space="preserve"> [Tạo] để thực hiện tạo </w:t>
      </w:r>
      <w:r>
        <w:rPr>
          <w:iCs/>
          <w:color w:val="000000" w:themeColor="text1"/>
          <w:lang w:val="en-US"/>
        </w:rPr>
        <w:t xml:space="preserve">tác giả </w:t>
      </w:r>
      <w:r w:rsidR="00FE4A31">
        <w:rPr>
          <w:iCs/>
          <w:color w:val="000000" w:themeColor="text1"/>
          <w:lang w:val="en-US"/>
        </w:rPr>
        <w:t>mới</w:t>
      </w:r>
    </w:p>
    <w:p w14:paraId="66C50F1C" w14:textId="46348CBE" w:rsidR="00365612" w:rsidRDefault="001334E5" w:rsidP="00365612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bấm [Hủy] để trở lại màn hình </w:t>
      </w:r>
      <w:r>
        <w:rPr>
          <w:iCs/>
          <w:color w:val="000000" w:themeColor="text1"/>
          <w:lang w:val="en-US"/>
        </w:rPr>
        <w:t>Quản lý tác giả</w:t>
      </w:r>
    </w:p>
    <w:p w14:paraId="5076F1E9" w14:textId="19D84708" w:rsidR="00CD31FA" w:rsidRPr="003319F2" w:rsidRDefault="00CD31FA" w:rsidP="00CD31FA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r>
        <w:rPr>
          <w:lang w:val="en-US"/>
        </w:rPr>
        <w:t>Sửa tác giả</w:t>
      </w:r>
    </w:p>
    <w:p w14:paraId="690829EA" w14:textId="26D5BBE7" w:rsidR="00CD31FA" w:rsidRDefault="00CD31FA" w:rsidP="00CD31FA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709659F1" wp14:editId="788CCEDF">
            <wp:extent cx="5732145" cy="322453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83C4" w14:textId="275E67A0" w:rsidR="00CD31FA" w:rsidRPr="00E65270" w:rsidRDefault="00CD31FA" w:rsidP="00CD31FA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</w:t>
      </w:r>
      <w:r>
        <w:rPr>
          <w:iCs/>
          <w:color w:val="000000" w:themeColor="text1"/>
          <w:lang w:val="en-US"/>
        </w:rPr>
        <w:t>nhà xuất bản</w:t>
      </w:r>
      <w:r w:rsidRPr="00E65270">
        <w:rPr>
          <w:iCs/>
          <w:color w:val="000000" w:themeColor="text1"/>
          <w:lang w:val="en-US"/>
        </w:rPr>
        <w:t xml:space="preserve"> như Tên</w:t>
      </w:r>
      <w:r>
        <w:rPr>
          <w:iCs/>
          <w:color w:val="000000" w:themeColor="text1"/>
          <w:lang w:val="en-US"/>
        </w:rPr>
        <w:t xml:space="preserve"> </w:t>
      </w:r>
      <w:r w:rsidRPr="00E65270">
        <w:rPr>
          <w:iCs/>
          <w:color w:val="000000" w:themeColor="text1"/>
          <w:lang w:val="en-US"/>
        </w:rPr>
        <w:t>bấm [</w:t>
      </w:r>
      <w:r>
        <w:rPr>
          <w:iCs/>
          <w:color w:val="000000" w:themeColor="text1"/>
          <w:lang w:val="en-US"/>
        </w:rPr>
        <w:t>Cập nhật</w:t>
      </w:r>
      <w:r w:rsidRPr="00E65270">
        <w:rPr>
          <w:iCs/>
          <w:color w:val="000000" w:themeColor="text1"/>
          <w:lang w:val="en-US"/>
        </w:rPr>
        <w:t xml:space="preserve">] để thực hiện </w:t>
      </w:r>
      <w:r>
        <w:rPr>
          <w:iCs/>
          <w:color w:val="000000" w:themeColor="text1"/>
          <w:lang w:val="en-US"/>
        </w:rPr>
        <w:t>sửa thông tin tác giả</w:t>
      </w:r>
    </w:p>
    <w:p w14:paraId="72F94691" w14:textId="6E2BAB70" w:rsidR="00CD31FA" w:rsidRPr="00CD31FA" w:rsidRDefault="00CD31FA" w:rsidP="00CD31FA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bấm [Hủy] để trở lại màn hình </w:t>
      </w:r>
      <w:r>
        <w:rPr>
          <w:iCs/>
          <w:color w:val="000000" w:themeColor="text1"/>
          <w:lang w:val="en-US"/>
        </w:rPr>
        <w:t xml:space="preserve">Quản lý nhà </w:t>
      </w:r>
      <w:r w:rsidR="000D53C1">
        <w:rPr>
          <w:iCs/>
          <w:color w:val="000000" w:themeColor="text1"/>
          <w:lang w:val="en-US"/>
        </w:rPr>
        <w:t>tác giả</w:t>
      </w:r>
    </w:p>
    <w:p w14:paraId="57406D31" w14:textId="2F0F4AAB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6" w:name="_Toc48551073"/>
      <w:r>
        <w:rPr>
          <w:lang w:val="en-US"/>
        </w:rPr>
        <w:lastRenderedPageBreak/>
        <w:t>Quản lý nhà xuất bản</w:t>
      </w:r>
      <w:bookmarkEnd w:id="16"/>
    </w:p>
    <w:p w14:paraId="5DA9DA13" w14:textId="1D5AE55B" w:rsidR="00CD6D65" w:rsidRPr="003319F2" w:rsidRDefault="00CC6D55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431DA069" wp14:editId="732F630D">
            <wp:extent cx="5732145" cy="322453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C32D" w14:textId="4B2C3A73" w:rsidR="008A2203" w:rsidRDefault="008A2203" w:rsidP="008A2203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chính của phân hệ Quản lý, người dùng bấm nút [Quản lý nhà xuất bản] trên ở SideMenu để mở màn hình Quản lý nhà xuất bản. Trên màn hình Quản lý nhà xuất bản hiển thị Danh sách nhà xuất bản.</w:t>
      </w:r>
    </w:p>
    <w:p w14:paraId="744C8583" w14:textId="77777777" w:rsidR="008A2203" w:rsidRPr="00F4033F" w:rsidRDefault="008A2203" w:rsidP="008A2203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11BB5590" w14:textId="77777777" w:rsidR="008A2203" w:rsidRDefault="008A2203" w:rsidP="008A2203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>
        <w:rPr>
          <w:iCs/>
          <w:color w:val="000000" w:themeColor="text1"/>
          <w:lang w:val="en-US"/>
        </w:rPr>
        <w:t>Thêm nhà xuất bản</w:t>
      </w:r>
      <w:r w:rsidRPr="00F4033F">
        <w:rPr>
          <w:iCs/>
          <w:color w:val="000000" w:themeColor="text1"/>
          <w:lang w:val="en-US"/>
        </w:rPr>
        <w:t>]</w:t>
      </w:r>
      <w:r>
        <w:rPr>
          <w:iCs/>
          <w:color w:val="000000" w:themeColor="text1"/>
          <w:lang w:val="en-US"/>
        </w:rPr>
        <w:t xml:space="preserve"> để mở màn hình Tạo nhà xuất bản</w:t>
      </w:r>
    </w:p>
    <w:p w14:paraId="581FEC9C" w14:textId="6FDD9740" w:rsidR="00CD6D65" w:rsidRDefault="008A2203" w:rsidP="008A2203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8A2203">
        <w:rPr>
          <w:iCs/>
          <w:color w:val="000000" w:themeColor="text1"/>
          <w:lang w:val="en-US"/>
        </w:rPr>
        <w:t>Người dùng bấm vào nút [] để mở màn hình []</w:t>
      </w:r>
    </w:p>
    <w:p w14:paraId="29CC1139" w14:textId="66E848F9" w:rsidR="008A2203" w:rsidRPr="003319F2" w:rsidRDefault="008A2203" w:rsidP="008A2203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7" w:name="_Toc48551074"/>
      <w:r>
        <w:rPr>
          <w:iCs/>
          <w:color w:val="000000" w:themeColor="text1"/>
          <w:lang w:val="en-US"/>
        </w:rPr>
        <w:lastRenderedPageBreak/>
        <w:t>T</w:t>
      </w:r>
      <w:r w:rsidR="00711958">
        <w:rPr>
          <w:iCs/>
          <w:color w:val="000000" w:themeColor="text1"/>
          <w:lang w:val="en-US"/>
        </w:rPr>
        <w:t>hêm</w:t>
      </w:r>
      <w:r>
        <w:rPr>
          <w:iCs/>
          <w:color w:val="000000" w:themeColor="text1"/>
          <w:lang w:val="en-US"/>
        </w:rPr>
        <w:t xml:space="preserve"> nhà xuất bản</w:t>
      </w:r>
      <w:bookmarkEnd w:id="17"/>
    </w:p>
    <w:p w14:paraId="23005E00" w14:textId="7B8BA7C3" w:rsidR="008A2203" w:rsidRDefault="00711958" w:rsidP="008A2203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37AFD8A7" wp14:editId="7E601888">
            <wp:extent cx="5732145" cy="322453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31F1" w14:textId="4499AB9C" w:rsidR="00944ECF" w:rsidRPr="00E65270" w:rsidRDefault="00944ECF" w:rsidP="00944ECF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</w:t>
      </w:r>
      <w:r>
        <w:rPr>
          <w:iCs/>
          <w:color w:val="000000" w:themeColor="text1"/>
          <w:lang w:val="en-US"/>
        </w:rPr>
        <w:t>nhà xuất bản</w:t>
      </w:r>
      <w:r w:rsidRPr="00E65270">
        <w:rPr>
          <w:iCs/>
          <w:color w:val="000000" w:themeColor="text1"/>
          <w:lang w:val="en-US"/>
        </w:rPr>
        <w:t xml:space="preserve"> như Tên</w:t>
      </w:r>
      <w:r w:rsidR="00122F33">
        <w:rPr>
          <w:iCs/>
          <w:color w:val="000000" w:themeColor="text1"/>
          <w:lang w:val="en-US"/>
        </w:rPr>
        <w:t xml:space="preserve"> rồi</w:t>
      </w:r>
      <w:r>
        <w:rPr>
          <w:iCs/>
          <w:color w:val="000000" w:themeColor="text1"/>
          <w:lang w:val="en-US"/>
        </w:rPr>
        <w:t xml:space="preserve"> </w:t>
      </w:r>
      <w:r w:rsidRPr="00E65270">
        <w:rPr>
          <w:iCs/>
          <w:color w:val="000000" w:themeColor="text1"/>
          <w:lang w:val="en-US"/>
        </w:rPr>
        <w:t xml:space="preserve">bấm [Tạo] để thực hiện tạo </w:t>
      </w:r>
      <w:r>
        <w:rPr>
          <w:iCs/>
          <w:color w:val="000000" w:themeColor="text1"/>
          <w:lang w:val="en-US"/>
        </w:rPr>
        <w:t xml:space="preserve">nhà xuất bản </w:t>
      </w:r>
      <w:r w:rsidR="00FE4A31">
        <w:rPr>
          <w:iCs/>
          <w:color w:val="000000" w:themeColor="text1"/>
          <w:lang w:val="en-US"/>
        </w:rPr>
        <w:t>mới</w:t>
      </w:r>
    </w:p>
    <w:p w14:paraId="388920AB" w14:textId="28240B70" w:rsidR="00711958" w:rsidRDefault="00944ECF" w:rsidP="008A2203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bấm [Hủy] để trở lại màn hình </w:t>
      </w:r>
      <w:r>
        <w:rPr>
          <w:iCs/>
          <w:color w:val="000000" w:themeColor="text1"/>
          <w:lang w:val="en-US"/>
        </w:rPr>
        <w:t>Quản lý nhà xuất bản</w:t>
      </w:r>
    </w:p>
    <w:p w14:paraId="7B49F124" w14:textId="7978BD0D" w:rsidR="006A0727" w:rsidRPr="003319F2" w:rsidRDefault="006A0727" w:rsidP="006A0727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Sửa nhà xuất bản</w:t>
      </w:r>
    </w:p>
    <w:p w14:paraId="09D79B16" w14:textId="403F583C" w:rsidR="006A0727" w:rsidRDefault="006A0727" w:rsidP="006A0727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5928C033" wp14:editId="0EA319C3">
            <wp:extent cx="5732145" cy="322453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D607" w14:textId="6225EBBA" w:rsidR="006A0727" w:rsidRPr="00E65270" w:rsidRDefault="006A0727" w:rsidP="006A0727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</w:t>
      </w:r>
      <w:r>
        <w:rPr>
          <w:iCs/>
          <w:color w:val="000000" w:themeColor="text1"/>
          <w:lang w:val="en-US"/>
        </w:rPr>
        <w:t>nhà xuất bản</w:t>
      </w:r>
      <w:r w:rsidRPr="00E65270">
        <w:rPr>
          <w:iCs/>
          <w:color w:val="000000" w:themeColor="text1"/>
          <w:lang w:val="en-US"/>
        </w:rPr>
        <w:t xml:space="preserve"> như Tên</w:t>
      </w:r>
      <w:r w:rsidR="003B0C9A">
        <w:rPr>
          <w:iCs/>
          <w:color w:val="000000" w:themeColor="text1"/>
          <w:lang w:val="en-US"/>
        </w:rPr>
        <w:t xml:space="preserve"> rồi</w:t>
      </w:r>
      <w:r>
        <w:rPr>
          <w:iCs/>
          <w:color w:val="000000" w:themeColor="text1"/>
          <w:lang w:val="en-US"/>
        </w:rPr>
        <w:t xml:space="preserve"> </w:t>
      </w:r>
      <w:r w:rsidRPr="00E65270">
        <w:rPr>
          <w:iCs/>
          <w:color w:val="000000" w:themeColor="text1"/>
          <w:lang w:val="en-US"/>
        </w:rPr>
        <w:t>bấm [</w:t>
      </w:r>
      <w:r w:rsidR="008D0D54">
        <w:rPr>
          <w:iCs/>
          <w:color w:val="000000" w:themeColor="text1"/>
          <w:lang w:val="en-US"/>
        </w:rPr>
        <w:t>Cập nhật</w:t>
      </w:r>
      <w:r w:rsidRPr="00E65270">
        <w:rPr>
          <w:iCs/>
          <w:color w:val="000000" w:themeColor="text1"/>
          <w:lang w:val="en-US"/>
        </w:rPr>
        <w:t xml:space="preserve">] để thực hiện </w:t>
      </w:r>
      <w:r w:rsidR="008D0D54">
        <w:rPr>
          <w:iCs/>
          <w:color w:val="000000" w:themeColor="text1"/>
          <w:lang w:val="en-US"/>
        </w:rPr>
        <w:t xml:space="preserve">chỉnh sửa thông tin </w:t>
      </w:r>
      <w:r>
        <w:rPr>
          <w:iCs/>
          <w:color w:val="000000" w:themeColor="text1"/>
          <w:lang w:val="en-US"/>
        </w:rPr>
        <w:t>nhà xuất bản</w:t>
      </w:r>
    </w:p>
    <w:p w14:paraId="2EDF7943" w14:textId="0F75BFEF" w:rsidR="006A0727" w:rsidRPr="006A0727" w:rsidRDefault="006A0727" w:rsidP="006A0727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lastRenderedPageBreak/>
        <w:t xml:space="preserve">Người dùng bấm [Hủy] để trở lại màn hình </w:t>
      </w:r>
      <w:r>
        <w:rPr>
          <w:iCs/>
          <w:color w:val="000000" w:themeColor="text1"/>
          <w:lang w:val="en-US"/>
        </w:rPr>
        <w:t>Quản lý nhà xuất bản</w:t>
      </w:r>
    </w:p>
    <w:p w14:paraId="5BC4F11D" w14:textId="38A35231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8" w:name="_Toc48551075"/>
      <w:r>
        <w:rPr>
          <w:lang w:val="en-US"/>
        </w:rPr>
        <w:t>Quản lý đầu sách</w:t>
      </w:r>
      <w:bookmarkEnd w:id="18"/>
    </w:p>
    <w:p w14:paraId="2D62DA93" w14:textId="7D9ED896" w:rsidR="00CD6D65" w:rsidRPr="003319F2" w:rsidRDefault="00711958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51E7F252" wp14:editId="160B7B95">
            <wp:extent cx="5732145" cy="322453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22EC" w14:textId="1EEEAFFC" w:rsidR="00251CDF" w:rsidRDefault="00251CDF" w:rsidP="00251CDF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chính của phân hệ Quản lý, người dùng bấm nút [Quản lý đầu sách] trên ở SideMenu để mở màn hình Quản lý đầu sách. Trên màn hình Quản lý đầu sách hiển thị Danh sách đầu sách.</w:t>
      </w:r>
    </w:p>
    <w:p w14:paraId="7EF87C24" w14:textId="77777777" w:rsidR="00251CDF" w:rsidRPr="00F4033F" w:rsidRDefault="00251CDF" w:rsidP="00251CDF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1DBF6B10" w14:textId="0FE30919" w:rsidR="00251CDF" w:rsidRDefault="00251CDF" w:rsidP="00251CDF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>
        <w:rPr>
          <w:iCs/>
          <w:color w:val="000000" w:themeColor="text1"/>
          <w:lang w:val="en-US"/>
        </w:rPr>
        <w:t>Thao tác khác</w:t>
      </w:r>
      <w:r w:rsidRPr="00F4033F">
        <w:rPr>
          <w:iCs/>
          <w:color w:val="000000" w:themeColor="text1"/>
          <w:lang w:val="en-US"/>
        </w:rPr>
        <w:t>]</w:t>
      </w:r>
      <w:r>
        <w:rPr>
          <w:iCs/>
          <w:color w:val="000000" w:themeColor="text1"/>
          <w:lang w:val="en-US"/>
        </w:rPr>
        <w:t xml:space="preserve"> để mở dialog Tìm kiếm đầu sách</w:t>
      </w:r>
    </w:p>
    <w:p w14:paraId="4468089A" w14:textId="34849FB2" w:rsidR="00CD6D65" w:rsidRPr="00251CDF" w:rsidRDefault="00251CDF" w:rsidP="00CD6D65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[]</w:t>
      </w:r>
      <w:r>
        <w:rPr>
          <w:iCs/>
          <w:color w:val="000000" w:themeColor="text1"/>
          <w:lang w:val="en-US"/>
        </w:rPr>
        <w:t xml:space="preserve"> để mở màn hình []</w:t>
      </w:r>
    </w:p>
    <w:p w14:paraId="661ED58F" w14:textId="78BD905C" w:rsidR="00CD6D65" w:rsidRPr="003319F2" w:rsidRDefault="00EA2217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19" w:name="_Toc48551076"/>
      <w:r>
        <w:rPr>
          <w:iCs/>
          <w:color w:val="000000" w:themeColor="text1"/>
          <w:lang w:val="en-US"/>
        </w:rPr>
        <w:t xml:space="preserve">Dialog </w:t>
      </w:r>
      <w:r w:rsidR="00251CDF">
        <w:rPr>
          <w:iCs/>
          <w:color w:val="000000" w:themeColor="text1"/>
          <w:lang w:val="en-US"/>
        </w:rPr>
        <w:t>Tìm kiếm đầu sách</w:t>
      </w:r>
      <w:bookmarkEnd w:id="19"/>
    </w:p>
    <w:p w14:paraId="47F3B214" w14:textId="30ED8CF3" w:rsidR="00CD6D65" w:rsidRPr="003319F2" w:rsidRDefault="00EA2217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24451A93" wp14:editId="04F157E3">
            <wp:extent cx="5732145" cy="1936750"/>
            <wp:effectExtent l="0" t="0" r="190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2FCE" w14:textId="64F40120" w:rsidR="00EA2217" w:rsidRDefault="00EA2217" w:rsidP="00EA2217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Quản lý đầu sách, người dùng bấm nút [Thao tác khác] để mở dialog Tìm kiếm đầu sách.</w:t>
      </w:r>
    </w:p>
    <w:p w14:paraId="27F3BC51" w14:textId="3B118A75" w:rsidR="00EA2217" w:rsidRPr="003E38D5" w:rsidRDefault="00EA2217" w:rsidP="00EA2217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lastRenderedPageBreak/>
        <w:t xml:space="preserve">Người dùng chọn kiểu tìm kiếm ở combobox (note: thêm các option kiểu tìm kiếm), nhập từ khóa tìm kiếm và bấm nút [Tìm kiếm] để hiển thị kết quả tìm kiếm ở màn hình Quản lý </w:t>
      </w:r>
      <w:r>
        <w:rPr>
          <w:iCs/>
          <w:color w:val="000000" w:themeColor="text1"/>
          <w:lang w:val="en-US"/>
        </w:rPr>
        <w:t>đầu sách</w:t>
      </w:r>
      <w:r w:rsidRPr="003E38D5">
        <w:rPr>
          <w:iCs/>
          <w:color w:val="000000" w:themeColor="text1"/>
          <w:lang w:val="en-US"/>
        </w:rPr>
        <w:t>.</w:t>
      </w:r>
    </w:p>
    <w:p w14:paraId="4C8C3808" w14:textId="44D80202" w:rsidR="00EA2217" w:rsidRDefault="00EA2217" w:rsidP="00EA2217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>Người dùng bấm nút [</w:t>
      </w:r>
      <w:r>
        <w:rPr>
          <w:iCs/>
          <w:color w:val="000000" w:themeColor="text1"/>
          <w:lang w:val="en-US"/>
        </w:rPr>
        <w:t>Thêm sách mới</w:t>
      </w:r>
      <w:r w:rsidRPr="003E38D5">
        <w:rPr>
          <w:iCs/>
          <w:color w:val="000000" w:themeColor="text1"/>
          <w:lang w:val="en-US"/>
        </w:rPr>
        <w:t xml:space="preserve">] để mở màn hình Tạo </w:t>
      </w:r>
      <w:r>
        <w:rPr>
          <w:iCs/>
          <w:color w:val="000000" w:themeColor="text1"/>
          <w:lang w:val="en-US"/>
        </w:rPr>
        <w:t>đầu sách</w:t>
      </w:r>
      <w:r w:rsidRPr="003E38D5">
        <w:rPr>
          <w:iCs/>
          <w:color w:val="000000" w:themeColor="text1"/>
          <w:lang w:val="en-US"/>
        </w:rPr>
        <w:t>.</w:t>
      </w:r>
    </w:p>
    <w:p w14:paraId="6B038F04" w14:textId="0900A8CA" w:rsidR="00CD6D65" w:rsidRDefault="00EA2217" w:rsidP="00CD6D65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Người dùng bấm nút [X] ở góc trái để tắt dialog Tìm kiếm đầu sách.</w:t>
      </w:r>
    </w:p>
    <w:p w14:paraId="424B8D55" w14:textId="578EE5A8" w:rsidR="00320B80" w:rsidRPr="003319F2" w:rsidRDefault="009D33B8" w:rsidP="00320B80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0" w:name="_Toc48551077"/>
      <w:r w:rsidRPr="003E38D5">
        <w:rPr>
          <w:iCs/>
          <w:color w:val="000000" w:themeColor="text1"/>
          <w:lang w:val="en-US"/>
        </w:rPr>
        <w:t xml:space="preserve">Tạo </w:t>
      </w:r>
      <w:r>
        <w:rPr>
          <w:iCs/>
          <w:color w:val="000000" w:themeColor="text1"/>
          <w:lang w:val="en-US"/>
        </w:rPr>
        <w:t>đầu sách</w:t>
      </w:r>
      <w:bookmarkEnd w:id="20"/>
    </w:p>
    <w:p w14:paraId="7957F192" w14:textId="10799342" w:rsidR="00320B80" w:rsidRDefault="004D32ED" w:rsidP="00320B80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2312FB9B" wp14:editId="53D6BF61">
            <wp:extent cx="5732145" cy="322453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E0BC" w14:textId="111E78FC" w:rsidR="009D33B8" w:rsidRPr="00E65270" w:rsidRDefault="009D33B8" w:rsidP="009D33B8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tài khoản như Tên, </w:t>
      </w:r>
      <w:r w:rsidR="00DF09DF">
        <w:rPr>
          <w:iCs/>
          <w:color w:val="000000" w:themeColor="text1"/>
          <w:lang w:val="en-US"/>
        </w:rPr>
        <w:t>ISBN</w:t>
      </w:r>
      <w:r w:rsidRPr="00E65270">
        <w:rPr>
          <w:iCs/>
          <w:color w:val="000000" w:themeColor="text1"/>
          <w:lang w:val="en-US"/>
        </w:rPr>
        <w:t xml:space="preserve">, </w:t>
      </w:r>
      <w:r w:rsidR="00DF09DF">
        <w:rPr>
          <w:iCs/>
          <w:color w:val="000000" w:themeColor="text1"/>
          <w:lang w:val="en-US"/>
        </w:rPr>
        <w:t>Vị trí</w:t>
      </w:r>
      <w:r w:rsidRPr="00E65270">
        <w:rPr>
          <w:iCs/>
          <w:color w:val="000000" w:themeColor="text1"/>
          <w:lang w:val="en-US"/>
        </w:rPr>
        <w:t xml:space="preserve">, </w:t>
      </w:r>
      <w:r w:rsidR="00DF09DF">
        <w:rPr>
          <w:iCs/>
          <w:color w:val="000000" w:themeColor="text1"/>
          <w:lang w:val="en-US"/>
        </w:rPr>
        <w:t>Tác giả</w:t>
      </w:r>
      <w:r w:rsidRPr="00E65270">
        <w:rPr>
          <w:iCs/>
          <w:color w:val="000000" w:themeColor="text1"/>
          <w:lang w:val="en-US"/>
        </w:rPr>
        <w:t xml:space="preserve">, </w:t>
      </w:r>
      <w:r w:rsidR="00DF09DF">
        <w:rPr>
          <w:iCs/>
          <w:color w:val="000000" w:themeColor="text1"/>
          <w:lang w:val="en-US"/>
        </w:rPr>
        <w:t>Thể loại</w:t>
      </w:r>
      <w:r w:rsidRPr="00E65270">
        <w:rPr>
          <w:iCs/>
          <w:color w:val="000000" w:themeColor="text1"/>
          <w:lang w:val="en-US"/>
        </w:rPr>
        <w:t xml:space="preserve">, </w:t>
      </w:r>
      <w:r w:rsidR="00DF09DF">
        <w:rPr>
          <w:iCs/>
          <w:color w:val="000000" w:themeColor="text1"/>
          <w:lang w:val="en-US"/>
        </w:rPr>
        <w:t>Nhà xuất bản</w:t>
      </w:r>
      <w:r w:rsidRPr="00E65270">
        <w:rPr>
          <w:iCs/>
          <w:color w:val="000000" w:themeColor="text1"/>
          <w:lang w:val="en-US"/>
        </w:rPr>
        <w:t xml:space="preserve">, </w:t>
      </w:r>
      <w:r w:rsidR="00DF09DF">
        <w:rPr>
          <w:iCs/>
          <w:color w:val="000000" w:themeColor="text1"/>
          <w:lang w:val="en-US"/>
        </w:rPr>
        <w:t>Ngày phát hành, Ảnh đại diện</w:t>
      </w:r>
      <w:r w:rsidRPr="00E65270">
        <w:rPr>
          <w:iCs/>
          <w:color w:val="000000" w:themeColor="text1"/>
          <w:lang w:val="en-US"/>
        </w:rPr>
        <w:t xml:space="preserve"> và bấm [Tạo] để thực hiện tạo </w:t>
      </w:r>
      <w:r w:rsidR="00DF09DF">
        <w:rPr>
          <w:iCs/>
          <w:color w:val="000000" w:themeColor="text1"/>
          <w:lang w:val="en-US"/>
        </w:rPr>
        <w:t>đầu sách</w:t>
      </w:r>
      <w:r w:rsidRPr="00E65270">
        <w:rPr>
          <w:iCs/>
          <w:color w:val="000000" w:themeColor="text1"/>
          <w:lang w:val="en-US"/>
        </w:rPr>
        <w:t xml:space="preserve"> mới</w:t>
      </w:r>
    </w:p>
    <w:p w14:paraId="0C3B16E3" w14:textId="5E213FB1" w:rsidR="004D32ED" w:rsidRDefault="009D33B8" w:rsidP="00320B80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bấm [Hủy] để trở lại màn hình Quản lý </w:t>
      </w:r>
      <w:r w:rsidR="00DF09DF">
        <w:rPr>
          <w:iCs/>
          <w:color w:val="000000" w:themeColor="text1"/>
          <w:lang w:val="en-US"/>
        </w:rPr>
        <w:t>đầu sách</w:t>
      </w:r>
    </w:p>
    <w:p w14:paraId="1042E63B" w14:textId="678F2F51" w:rsidR="00EF0192" w:rsidRPr="003319F2" w:rsidRDefault="00EF0192" w:rsidP="00EF0192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lastRenderedPageBreak/>
        <w:t>Sửa đầu sách</w:t>
      </w:r>
    </w:p>
    <w:p w14:paraId="3C954E61" w14:textId="2F03FC3A" w:rsidR="00EF0192" w:rsidRDefault="00EF0192" w:rsidP="00EF0192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46F00168" wp14:editId="5EDD5A7B">
            <wp:extent cx="5732145" cy="322453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4DE0" w14:textId="474403E6" w:rsidR="00EF0192" w:rsidRPr="00E65270" w:rsidRDefault="00EF0192" w:rsidP="00EF0192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tài khoản như Tên, </w:t>
      </w:r>
      <w:r>
        <w:rPr>
          <w:iCs/>
          <w:color w:val="000000" w:themeColor="text1"/>
          <w:lang w:val="en-US"/>
        </w:rPr>
        <w:t>ISBN</w:t>
      </w:r>
      <w:r w:rsidRPr="00E65270">
        <w:rPr>
          <w:iCs/>
          <w:color w:val="000000" w:themeColor="text1"/>
          <w:lang w:val="en-US"/>
        </w:rPr>
        <w:t xml:space="preserve">, </w:t>
      </w:r>
      <w:r>
        <w:rPr>
          <w:iCs/>
          <w:color w:val="000000" w:themeColor="text1"/>
          <w:lang w:val="en-US"/>
        </w:rPr>
        <w:t>Vị trí</w:t>
      </w:r>
      <w:r w:rsidRPr="00E65270">
        <w:rPr>
          <w:iCs/>
          <w:color w:val="000000" w:themeColor="text1"/>
          <w:lang w:val="en-US"/>
        </w:rPr>
        <w:t xml:space="preserve">, </w:t>
      </w:r>
      <w:r>
        <w:rPr>
          <w:iCs/>
          <w:color w:val="000000" w:themeColor="text1"/>
          <w:lang w:val="en-US"/>
        </w:rPr>
        <w:t>Tác giả</w:t>
      </w:r>
      <w:r w:rsidRPr="00E65270">
        <w:rPr>
          <w:iCs/>
          <w:color w:val="000000" w:themeColor="text1"/>
          <w:lang w:val="en-US"/>
        </w:rPr>
        <w:t xml:space="preserve">, </w:t>
      </w:r>
      <w:r>
        <w:rPr>
          <w:iCs/>
          <w:color w:val="000000" w:themeColor="text1"/>
          <w:lang w:val="en-US"/>
        </w:rPr>
        <w:t>Thể loại</w:t>
      </w:r>
      <w:r w:rsidRPr="00E65270">
        <w:rPr>
          <w:iCs/>
          <w:color w:val="000000" w:themeColor="text1"/>
          <w:lang w:val="en-US"/>
        </w:rPr>
        <w:t xml:space="preserve">, </w:t>
      </w:r>
      <w:r>
        <w:rPr>
          <w:iCs/>
          <w:color w:val="000000" w:themeColor="text1"/>
          <w:lang w:val="en-US"/>
        </w:rPr>
        <w:t>Nhà xuất bản</w:t>
      </w:r>
      <w:r w:rsidRPr="00E65270">
        <w:rPr>
          <w:iCs/>
          <w:color w:val="000000" w:themeColor="text1"/>
          <w:lang w:val="en-US"/>
        </w:rPr>
        <w:t xml:space="preserve">, </w:t>
      </w:r>
      <w:r>
        <w:rPr>
          <w:iCs/>
          <w:color w:val="000000" w:themeColor="text1"/>
          <w:lang w:val="en-US"/>
        </w:rPr>
        <w:t>Ngày phát hành, Ảnh đại diện</w:t>
      </w:r>
      <w:r w:rsidRPr="00E65270">
        <w:rPr>
          <w:iCs/>
          <w:color w:val="000000" w:themeColor="text1"/>
          <w:lang w:val="en-US"/>
        </w:rPr>
        <w:t xml:space="preserve"> và bấm [</w:t>
      </w:r>
      <w:r>
        <w:rPr>
          <w:iCs/>
          <w:color w:val="000000" w:themeColor="text1"/>
          <w:lang w:val="en-US"/>
        </w:rPr>
        <w:t>Cập nhật</w:t>
      </w:r>
      <w:r w:rsidRPr="00E65270">
        <w:rPr>
          <w:iCs/>
          <w:color w:val="000000" w:themeColor="text1"/>
          <w:lang w:val="en-US"/>
        </w:rPr>
        <w:t xml:space="preserve">] để thực hiện </w:t>
      </w:r>
      <w:r>
        <w:rPr>
          <w:iCs/>
          <w:color w:val="000000" w:themeColor="text1"/>
          <w:lang w:val="en-US"/>
        </w:rPr>
        <w:t>chỉnh sửa thông tin</w:t>
      </w:r>
      <w:r w:rsidRPr="00E65270">
        <w:rPr>
          <w:iCs/>
          <w:color w:val="000000" w:themeColor="text1"/>
          <w:lang w:val="en-US"/>
        </w:rPr>
        <w:t xml:space="preserve"> </w:t>
      </w:r>
      <w:r>
        <w:rPr>
          <w:iCs/>
          <w:color w:val="000000" w:themeColor="text1"/>
          <w:lang w:val="en-US"/>
        </w:rPr>
        <w:t>đầu sách</w:t>
      </w:r>
    </w:p>
    <w:p w14:paraId="038285A2" w14:textId="13E1A893" w:rsidR="00EF0192" w:rsidRPr="00EF0192" w:rsidRDefault="00EF0192" w:rsidP="00EF0192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bấm [Hủy] để trở lại màn hình Quản lý </w:t>
      </w:r>
      <w:r>
        <w:rPr>
          <w:iCs/>
          <w:color w:val="000000" w:themeColor="text1"/>
          <w:lang w:val="en-US"/>
        </w:rPr>
        <w:t>đầu sách</w:t>
      </w:r>
    </w:p>
    <w:p w14:paraId="02927FEC" w14:textId="07130129" w:rsidR="00CD6D65" w:rsidRPr="003319F2" w:rsidRDefault="00CC6D5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1" w:name="_Toc48551078"/>
      <w:r>
        <w:rPr>
          <w:lang w:val="en-US"/>
        </w:rPr>
        <w:t>Quản lý sách</w:t>
      </w:r>
      <w:bookmarkEnd w:id="21"/>
    </w:p>
    <w:p w14:paraId="494230C3" w14:textId="5C68FEAE" w:rsidR="00CD6D65" w:rsidRPr="003319F2" w:rsidRDefault="00C8486A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42FF3167" wp14:editId="0E84B532">
            <wp:extent cx="5732145" cy="322453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D851" w14:textId="4ACF2342" w:rsidR="00872A54" w:rsidRDefault="00872A54" w:rsidP="00872A54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 xml:space="preserve">Ở màn hình chính của phân hệ Quản lý, người dùng bấm nút [Quản lý sách] trên ở SideMenu </w:t>
      </w:r>
      <w:r>
        <w:rPr>
          <w:iCs/>
          <w:color w:val="000000" w:themeColor="text1"/>
          <w:lang w:val="en-US"/>
        </w:rPr>
        <w:lastRenderedPageBreak/>
        <w:t>để mở màn hình Quản lý sách. Trên màn hình Quản lý sách hiển thị Danh sách sách.</w:t>
      </w:r>
    </w:p>
    <w:p w14:paraId="1D4F6190" w14:textId="77777777" w:rsidR="00872A54" w:rsidRPr="00F4033F" w:rsidRDefault="00872A54" w:rsidP="00872A54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[Trước] hoặc [Sau] hoặc các nút số trang [1], [2</w:t>
      </w:r>
      <w:proofErr w:type="gramStart"/>
      <w:r w:rsidRPr="00F4033F">
        <w:rPr>
          <w:iCs/>
          <w:color w:val="000000" w:themeColor="text1"/>
          <w:lang w:val="en-US"/>
        </w:rPr>
        <w:t>],...</w:t>
      </w:r>
      <w:proofErr w:type="gramEnd"/>
      <w:r w:rsidRPr="00F4033F">
        <w:rPr>
          <w:iCs/>
          <w:color w:val="000000" w:themeColor="text1"/>
          <w:lang w:val="en-US"/>
        </w:rPr>
        <w:t xml:space="preserve"> để chuyển trang.</w:t>
      </w:r>
    </w:p>
    <w:p w14:paraId="095E8564" w14:textId="76AA1B39" w:rsidR="00872A54" w:rsidRDefault="00872A54" w:rsidP="00872A54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F4033F">
        <w:rPr>
          <w:iCs/>
          <w:color w:val="000000" w:themeColor="text1"/>
          <w:lang w:val="en-US"/>
        </w:rPr>
        <w:t>Người dùng bấm vào nút [</w:t>
      </w:r>
      <w:r>
        <w:rPr>
          <w:iCs/>
          <w:color w:val="000000" w:themeColor="text1"/>
          <w:lang w:val="en-US"/>
        </w:rPr>
        <w:t>Thao tác khác</w:t>
      </w:r>
      <w:r w:rsidRPr="00F4033F">
        <w:rPr>
          <w:iCs/>
          <w:color w:val="000000" w:themeColor="text1"/>
          <w:lang w:val="en-US"/>
        </w:rPr>
        <w:t>]</w:t>
      </w:r>
      <w:r>
        <w:rPr>
          <w:iCs/>
          <w:color w:val="000000" w:themeColor="text1"/>
          <w:lang w:val="en-US"/>
        </w:rPr>
        <w:t xml:space="preserve"> để mở dialog Tìm kiếm sách</w:t>
      </w:r>
    </w:p>
    <w:p w14:paraId="0B55933E" w14:textId="612E8F1A" w:rsidR="00CD6D65" w:rsidRPr="00872A54" w:rsidRDefault="00872A54" w:rsidP="00CD6D65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8D4711">
        <w:rPr>
          <w:iCs/>
          <w:color w:val="000000" w:themeColor="text1"/>
          <w:lang w:val="en-US"/>
        </w:rPr>
        <w:t>Người dùng bấm vào nút [] để mở màn hình []</w:t>
      </w:r>
    </w:p>
    <w:p w14:paraId="6CFE794D" w14:textId="4BCEB75E" w:rsidR="00CD6D65" w:rsidRPr="003319F2" w:rsidRDefault="002D525F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2" w:name="_Toc48551079"/>
      <w:r>
        <w:rPr>
          <w:iCs/>
          <w:color w:val="000000" w:themeColor="text1"/>
          <w:lang w:val="en-US"/>
        </w:rPr>
        <w:t>Dialog Tìm kiếm sách</w:t>
      </w:r>
      <w:bookmarkEnd w:id="22"/>
    </w:p>
    <w:p w14:paraId="79807F9F" w14:textId="1559AF99" w:rsidR="00CD6D65" w:rsidRPr="003319F2" w:rsidRDefault="00D2262B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2CB2490A" wp14:editId="020E6744">
            <wp:extent cx="5732145" cy="1936750"/>
            <wp:effectExtent l="0" t="0" r="190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CD94" w14:textId="7CC36C13" w:rsidR="00D2262B" w:rsidRDefault="00D2262B" w:rsidP="00D2262B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Ở màn hình Quản lý sách, người dùng bấm nút [Thao tác khác] để mở dialog Tìm kiếm sách.</w:t>
      </w:r>
    </w:p>
    <w:p w14:paraId="4BC88ED7" w14:textId="1AC43817" w:rsidR="00D2262B" w:rsidRPr="003E38D5" w:rsidRDefault="00D2262B" w:rsidP="00D2262B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 xml:space="preserve">Người dùng chọn kiểu tìm kiếm ở combobox (note: thêm các option kiểu tìm kiếm), nhập từ khóa tìm kiếm và bấm nút [Tìm kiếm] để hiển thị kết quả tìm kiếm ở màn hình Quản lý </w:t>
      </w:r>
      <w:r>
        <w:rPr>
          <w:iCs/>
          <w:color w:val="000000" w:themeColor="text1"/>
          <w:lang w:val="en-US"/>
        </w:rPr>
        <w:t>sách</w:t>
      </w:r>
      <w:r w:rsidRPr="003E38D5">
        <w:rPr>
          <w:iCs/>
          <w:color w:val="000000" w:themeColor="text1"/>
          <w:lang w:val="en-US"/>
        </w:rPr>
        <w:t>.</w:t>
      </w:r>
    </w:p>
    <w:p w14:paraId="05173A95" w14:textId="038AB108" w:rsidR="00D2262B" w:rsidRDefault="00D2262B" w:rsidP="00D2262B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3E38D5">
        <w:rPr>
          <w:iCs/>
          <w:color w:val="000000" w:themeColor="text1"/>
          <w:lang w:val="en-US"/>
        </w:rPr>
        <w:t>Người dùng bấm nút [</w:t>
      </w:r>
      <w:r>
        <w:rPr>
          <w:iCs/>
          <w:color w:val="000000" w:themeColor="text1"/>
          <w:lang w:val="en-US"/>
        </w:rPr>
        <w:t>Thêm sách mới</w:t>
      </w:r>
      <w:r w:rsidRPr="003E38D5">
        <w:rPr>
          <w:iCs/>
          <w:color w:val="000000" w:themeColor="text1"/>
          <w:lang w:val="en-US"/>
        </w:rPr>
        <w:t xml:space="preserve">] để mở màn hình Tạo </w:t>
      </w:r>
      <w:r>
        <w:rPr>
          <w:iCs/>
          <w:color w:val="000000" w:themeColor="text1"/>
          <w:lang w:val="en-US"/>
        </w:rPr>
        <w:t>sách</w:t>
      </w:r>
      <w:r w:rsidRPr="003E38D5">
        <w:rPr>
          <w:iCs/>
          <w:color w:val="000000" w:themeColor="text1"/>
          <w:lang w:val="en-US"/>
        </w:rPr>
        <w:t>.</w:t>
      </w:r>
    </w:p>
    <w:p w14:paraId="51ACF251" w14:textId="3A8D8BE5" w:rsidR="00CD6D65" w:rsidRPr="00D2262B" w:rsidRDefault="00D2262B" w:rsidP="00D2262B">
      <w:pPr>
        <w:pStyle w:val="ListParagraph"/>
        <w:numPr>
          <w:ilvl w:val="0"/>
          <w:numId w:val="38"/>
        </w:numPr>
        <w:spacing w:line="360" w:lineRule="auto"/>
        <w:rPr>
          <w:iCs/>
          <w:color w:val="000000" w:themeColor="text1"/>
          <w:lang w:val="en-US"/>
        </w:rPr>
      </w:pPr>
      <w:r w:rsidRPr="00D2262B">
        <w:rPr>
          <w:iCs/>
          <w:color w:val="000000" w:themeColor="text1"/>
          <w:lang w:val="en-US"/>
        </w:rPr>
        <w:t xml:space="preserve">Người dùng bấm nút [X] ở góc trái để tắt dialog Tìm kiếm </w:t>
      </w:r>
      <w:r>
        <w:rPr>
          <w:iCs/>
          <w:color w:val="000000" w:themeColor="text1"/>
          <w:lang w:val="en-US"/>
        </w:rPr>
        <w:t>sách</w:t>
      </w:r>
      <w:r w:rsidRPr="00D2262B">
        <w:rPr>
          <w:iCs/>
          <w:color w:val="000000" w:themeColor="text1"/>
          <w:lang w:val="en-US"/>
        </w:rPr>
        <w:t>.</w:t>
      </w:r>
    </w:p>
    <w:p w14:paraId="72D8FB7E" w14:textId="2FCACDC2" w:rsidR="00CD6D65" w:rsidRPr="003319F2" w:rsidRDefault="00D2262B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3" w:name="_Toc48551080"/>
      <w:r w:rsidRPr="003E38D5">
        <w:rPr>
          <w:iCs/>
          <w:color w:val="000000" w:themeColor="text1"/>
          <w:lang w:val="en-US"/>
        </w:rPr>
        <w:lastRenderedPageBreak/>
        <w:t xml:space="preserve">Tạo </w:t>
      </w:r>
      <w:r>
        <w:rPr>
          <w:iCs/>
          <w:color w:val="000000" w:themeColor="text1"/>
          <w:lang w:val="en-US"/>
        </w:rPr>
        <w:t>sách</w:t>
      </w:r>
      <w:bookmarkEnd w:id="23"/>
    </w:p>
    <w:p w14:paraId="09350A76" w14:textId="19792EF1" w:rsidR="00CD6D65" w:rsidRPr="003319F2" w:rsidRDefault="00C8486A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590A9E67" wp14:editId="2EA6D78A">
            <wp:extent cx="5732145" cy="322453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2A97" w14:textId="2F5A0D0A" w:rsidR="00C8486A" w:rsidRDefault="00C8486A" w:rsidP="00C8486A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t xml:space="preserve">Người dùng nhập thông tin tài khoản như Tên, </w:t>
      </w:r>
      <w:r>
        <w:rPr>
          <w:iCs/>
          <w:color w:val="000000" w:themeColor="text1"/>
          <w:lang w:val="en-US"/>
        </w:rPr>
        <w:t>Số lượng</w:t>
      </w:r>
      <w:r w:rsidRPr="00E65270">
        <w:rPr>
          <w:iCs/>
          <w:color w:val="000000" w:themeColor="text1"/>
          <w:lang w:val="en-US"/>
        </w:rPr>
        <w:t xml:space="preserve"> và bấm [Tạo] để thực hiện tạo </w:t>
      </w:r>
      <w:r>
        <w:rPr>
          <w:iCs/>
          <w:color w:val="000000" w:themeColor="text1"/>
          <w:lang w:val="en-US"/>
        </w:rPr>
        <w:t>sách</w:t>
      </w:r>
      <w:r w:rsidRPr="00E65270">
        <w:rPr>
          <w:iCs/>
          <w:color w:val="000000" w:themeColor="text1"/>
          <w:lang w:val="en-US"/>
        </w:rPr>
        <w:t xml:space="preserve"> mới</w:t>
      </w:r>
    </w:p>
    <w:p w14:paraId="52DF03BE" w14:textId="46DD1E7B" w:rsidR="00CD6D65" w:rsidRPr="00C8486A" w:rsidRDefault="00C8486A" w:rsidP="00C8486A">
      <w:pPr>
        <w:pStyle w:val="ListParagraph"/>
        <w:numPr>
          <w:ilvl w:val="0"/>
          <w:numId w:val="39"/>
        </w:numPr>
        <w:spacing w:line="360" w:lineRule="auto"/>
        <w:rPr>
          <w:iCs/>
          <w:color w:val="000000" w:themeColor="text1"/>
          <w:lang w:val="en-US"/>
        </w:rPr>
      </w:pPr>
      <w:r w:rsidRPr="00C8486A">
        <w:rPr>
          <w:iCs/>
          <w:color w:val="000000" w:themeColor="text1"/>
          <w:lang w:val="en-US"/>
        </w:rPr>
        <w:t>Người dùng bấm [Hủy] để trở lại màn hình Quản lý sách</w:t>
      </w:r>
    </w:p>
    <w:p w14:paraId="509F76AD" w14:textId="24DFF97E" w:rsidR="00CD6D65" w:rsidRPr="003319F2" w:rsidRDefault="006722C2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Quản lý mượn trả</w:t>
      </w:r>
    </w:p>
    <w:p w14:paraId="10989ED8" w14:textId="3B6E4A26" w:rsidR="00CD6D65" w:rsidRPr="003319F2" w:rsidRDefault="006722C2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111F5479" wp14:editId="0C22694C">
            <wp:extent cx="5732145" cy="322453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CF98" w14:textId="03D00DDC" w:rsidR="00322A9E" w:rsidRDefault="00322A9E" w:rsidP="00322A9E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 xml:space="preserve">Ở màn hình chính của phân hệ Quản lý, người dùng bấm nút [Quản lý </w:t>
      </w:r>
      <w:r>
        <w:rPr>
          <w:iCs/>
          <w:color w:val="000000" w:themeColor="text1"/>
          <w:lang w:val="en-US"/>
        </w:rPr>
        <w:t>mượn trả</w:t>
      </w:r>
      <w:r>
        <w:rPr>
          <w:iCs/>
          <w:color w:val="000000" w:themeColor="text1"/>
          <w:lang w:val="en-US"/>
        </w:rPr>
        <w:t xml:space="preserve">] trên ở SideMenu để mở màn hình Quản lý </w:t>
      </w:r>
      <w:r>
        <w:rPr>
          <w:iCs/>
          <w:color w:val="000000" w:themeColor="text1"/>
          <w:lang w:val="en-US"/>
        </w:rPr>
        <w:t>mượn trả</w:t>
      </w:r>
    </w:p>
    <w:p w14:paraId="1DDEA579" w14:textId="75251B95" w:rsidR="00322A9E" w:rsidRDefault="00322A9E" w:rsidP="00322A9E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E65270">
        <w:rPr>
          <w:iCs/>
          <w:color w:val="000000" w:themeColor="text1"/>
          <w:lang w:val="en-US"/>
        </w:rPr>
        <w:lastRenderedPageBreak/>
        <w:t xml:space="preserve">Người dùng nhập thông tin tài khoản như </w:t>
      </w:r>
      <w:r>
        <w:rPr>
          <w:iCs/>
          <w:color w:val="000000" w:themeColor="text1"/>
          <w:lang w:val="en-US"/>
        </w:rPr>
        <w:t>Thời hạn chung của thẻ</w:t>
      </w:r>
      <w:r w:rsidRPr="00E65270">
        <w:rPr>
          <w:iCs/>
          <w:color w:val="000000" w:themeColor="text1"/>
          <w:lang w:val="en-US"/>
        </w:rPr>
        <w:t xml:space="preserve">, </w:t>
      </w:r>
      <w:r>
        <w:rPr>
          <w:iCs/>
          <w:color w:val="000000" w:themeColor="text1"/>
          <w:lang w:val="en-US"/>
        </w:rPr>
        <w:t xml:space="preserve">Số </w:t>
      </w:r>
      <w:r>
        <w:rPr>
          <w:iCs/>
          <w:color w:val="000000" w:themeColor="text1"/>
          <w:lang w:val="en-US"/>
        </w:rPr>
        <w:t>sách mượn tối đa, Số ngày mượn tối đa</w:t>
      </w:r>
      <w:r w:rsidRPr="00E65270">
        <w:rPr>
          <w:iCs/>
          <w:color w:val="000000" w:themeColor="text1"/>
          <w:lang w:val="en-US"/>
        </w:rPr>
        <w:t xml:space="preserve"> và bấm [</w:t>
      </w:r>
      <w:r>
        <w:rPr>
          <w:iCs/>
          <w:color w:val="000000" w:themeColor="text1"/>
          <w:lang w:val="en-US"/>
        </w:rPr>
        <w:t>Cập nhật</w:t>
      </w:r>
      <w:r w:rsidRPr="00E65270">
        <w:rPr>
          <w:iCs/>
          <w:color w:val="000000" w:themeColor="text1"/>
          <w:lang w:val="en-US"/>
        </w:rPr>
        <w:t xml:space="preserve">] để </w:t>
      </w:r>
      <w:r>
        <w:rPr>
          <w:iCs/>
          <w:color w:val="000000" w:themeColor="text1"/>
          <w:lang w:val="en-US"/>
        </w:rPr>
        <w:t>cập nhật thông tin mượn trả</w:t>
      </w:r>
    </w:p>
    <w:p w14:paraId="4A128FB2" w14:textId="5E405FE8" w:rsidR="00CD6D65" w:rsidRPr="00322A9E" w:rsidRDefault="00322A9E" w:rsidP="00322A9E">
      <w:pPr>
        <w:pStyle w:val="ListParagraph"/>
        <w:numPr>
          <w:ilvl w:val="0"/>
          <w:numId w:val="37"/>
        </w:numPr>
        <w:spacing w:line="360" w:lineRule="auto"/>
        <w:rPr>
          <w:iCs/>
          <w:color w:val="000000" w:themeColor="text1"/>
          <w:lang w:val="en-US"/>
        </w:rPr>
      </w:pPr>
      <w:r w:rsidRPr="00C8486A">
        <w:rPr>
          <w:iCs/>
          <w:color w:val="000000" w:themeColor="text1"/>
          <w:lang w:val="en-US"/>
        </w:rPr>
        <w:t xml:space="preserve">Người dùng bấm [Hủy] để </w:t>
      </w:r>
    </w:p>
    <w:p w14:paraId="451F8797" w14:textId="7A1FE33F" w:rsidR="00CD6D65" w:rsidRPr="003319F2" w:rsidRDefault="006722C2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r>
        <w:rPr>
          <w:iCs/>
          <w:color w:val="000000" w:themeColor="text1"/>
          <w:lang w:val="en-US"/>
        </w:rPr>
        <w:t>Lập báo cáo</w:t>
      </w:r>
    </w:p>
    <w:p w14:paraId="65A18338" w14:textId="772E1990" w:rsidR="00CD6D65" w:rsidRPr="003319F2" w:rsidRDefault="00F27B12" w:rsidP="00CD6D65">
      <w:pPr>
        <w:spacing w:line="360" w:lineRule="auto"/>
        <w:rPr>
          <w:iCs/>
          <w:color w:val="000000" w:themeColor="text1"/>
          <w:lang w:val="en-US"/>
        </w:rPr>
      </w:pPr>
      <w:r>
        <w:rPr>
          <w:iCs/>
          <w:noProof/>
          <w:color w:val="000000" w:themeColor="text1"/>
          <w:lang w:val="en-US"/>
        </w:rPr>
        <w:drawing>
          <wp:inline distT="0" distB="0" distL="0" distR="0" wp14:anchorId="3E979369" wp14:editId="6E81A1AF">
            <wp:extent cx="5732145" cy="322453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F39C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6415493D" w14:textId="77777777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4" w:name="_Toc48551083"/>
      <w:r w:rsidRPr="003319F2">
        <w:rPr>
          <w:iCs/>
          <w:color w:val="000000" w:themeColor="text1"/>
          <w:lang w:val="en-US"/>
        </w:rPr>
        <w:t>Trang chủ</w:t>
      </w:r>
      <w:bookmarkEnd w:id="24"/>
    </w:p>
    <w:p w14:paraId="1FA79164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</w:p>
    <w:p w14:paraId="7A815E39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5008BA0D" w14:textId="77777777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5" w:name="_Toc48551084"/>
      <w:r w:rsidRPr="003319F2">
        <w:rPr>
          <w:iCs/>
          <w:color w:val="000000" w:themeColor="text1"/>
          <w:lang w:val="en-US"/>
        </w:rPr>
        <w:t>Trang chủ</w:t>
      </w:r>
      <w:bookmarkEnd w:id="25"/>
    </w:p>
    <w:p w14:paraId="79D65C9C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</w:p>
    <w:p w14:paraId="2FABCF59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6D3E5AC7" w14:textId="77777777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6" w:name="_Toc48551085"/>
      <w:r w:rsidRPr="003319F2">
        <w:rPr>
          <w:iCs/>
          <w:color w:val="000000" w:themeColor="text1"/>
          <w:lang w:val="en-US"/>
        </w:rPr>
        <w:t>Trang chủ</w:t>
      </w:r>
      <w:bookmarkEnd w:id="26"/>
    </w:p>
    <w:p w14:paraId="0C2D6F25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</w:p>
    <w:p w14:paraId="460D92D1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11C6347F" w14:textId="77777777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7" w:name="_Toc48551086"/>
      <w:r w:rsidRPr="003319F2">
        <w:rPr>
          <w:iCs/>
          <w:color w:val="000000" w:themeColor="text1"/>
          <w:lang w:val="en-US"/>
        </w:rPr>
        <w:t>Trang chủ</w:t>
      </w:r>
      <w:bookmarkEnd w:id="27"/>
    </w:p>
    <w:p w14:paraId="7BD89412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</w:p>
    <w:p w14:paraId="3EB56FA0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518814FB" w14:textId="77777777" w:rsidR="00CD6D65" w:rsidRPr="003319F2" w:rsidRDefault="00CD6D65" w:rsidP="00CD6D65">
      <w:pPr>
        <w:pStyle w:val="Heading2"/>
        <w:spacing w:line="360" w:lineRule="auto"/>
        <w:jc w:val="both"/>
        <w:rPr>
          <w:iCs/>
          <w:color w:val="000000" w:themeColor="text1"/>
          <w:lang w:val="en-US"/>
        </w:rPr>
      </w:pPr>
      <w:bookmarkStart w:id="28" w:name="_Toc48551087"/>
      <w:r w:rsidRPr="003319F2">
        <w:rPr>
          <w:iCs/>
          <w:color w:val="000000" w:themeColor="text1"/>
          <w:lang w:val="en-US"/>
        </w:rPr>
        <w:lastRenderedPageBreak/>
        <w:t>Trang chủ</w:t>
      </w:r>
      <w:bookmarkEnd w:id="28"/>
    </w:p>
    <w:p w14:paraId="6C99C270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</w:p>
    <w:p w14:paraId="61C53A0C" w14:textId="77777777" w:rsidR="00CD6D65" w:rsidRPr="003319F2" w:rsidRDefault="00CD6D65" w:rsidP="00CD6D65">
      <w:pPr>
        <w:spacing w:line="360" w:lineRule="auto"/>
        <w:rPr>
          <w:iCs/>
          <w:color w:val="000000" w:themeColor="text1"/>
          <w:lang w:val="en-US"/>
        </w:rPr>
      </w:pPr>
      <w:r w:rsidRPr="003319F2">
        <w:rPr>
          <w:iCs/>
          <w:color w:val="000000" w:themeColor="text1"/>
          <w:lang w:val="en-US"/>
        </w:rPr>
        <w:t>Mô tả cách sử dụng và xử lý trên màn hình…………</w:t>
      </w:r>
    </w:p>
    <w:p w14:paraId="55AED8AC" w14:textId="77777777" w:rsidR="00CD6D65" w:rsidRPr="003319F2" w:rsidRDefault="00CD6D65" w:rsidP="00767CB6">
      <w:pPr>
        <w:spacing w:line="360" w:lineRule="auto"/>
        <w:rPr>
          <w:iCs/>
          <w:color w:val="000000" w:themeColor="text1"/>
          <w:lang w:val="en-US"/>
        </w:rPr>
      </w:pPr>
    </w:p>
    <w:sectPr w:rsidR="00CD6D65" w:rsidRPr="003319F2" w:rsidSect="00301562">
      <w:headerReference w:type="default" r:id="rId33"/>
      <w:footerReference w:type="default" r:id="rId34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0E98F1" w14:textId="77777777" w:rsidR="007F3D34" w:rsidRDefault="007F3D34">
      <w:r>
        <w:separator/>
      </w:r>
    </w:p>
  </w:endnote>
  <w:endnote w:type="continuationSeparator" w:id="0">
    <w:p w14:paraId="5D5331ED" w14:textId="77777777" w:rsidR="007F3D34" w:rsidRDefault="007F3D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44CA3C" w14:textId="77777777" w:rsidR="005939B6" w:rsidRDefault="005939B6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61824" behindDoc="0" locked="0" layoutInCell="1" allowOverlap="1" wp14:anchorId="21B55FC4" wp14:editId="4627B1C7">
          <wp:simplePos x="0" y="0"/>
          <wp:positionH relativeFrom="column">
            <wp:posOffset>-909955</wp:posOffset>
          </wp:positionH>
          <wp:positionV relativeFrom="paragraph">
            <wp:posOffset>-356870</wp:posOffset>
          </wp:positionV>
          <wp:extent cx="8323307" cy="992937"/>
          <wp:effectExtent l="0" t="0" r="0" b="0"/>
          <wp:wrapNone/>
          <wp:docPr id="8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5939B6" w14:paraId="15E75FD0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5C73ED0B" w14:textId="77777777" w:rsidR="005939B6" w:rsidRPr="007A1DE8" w:rsidRDefault="005939B6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1ECAB6C1" wp14:editId="61D1C442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66599649" w14:textId="77777777" w:rsidR="005939B6" w:rsidRPr="00B871C5" w:rsidRDefault="005939B6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68537A9D" w14:textId="77777777" w:rsidR="005939B6" w:rsidRDefault="005939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75E26D" w14:textId="77777777" w:rsidR="007F3D34" w:rsidRDefault="007F3D34">
      <w:r>
        <w:separator/>
      </w:r>
    </w:p>
  </w:footnote>
  <w:footnote w:type="continuationSeparator" w:id="0">
    <w:p w14:paraId="0A1D2ABE" w14:textId="77777777" w:rsidR="007F3D34" w:rsidRDefault="007F3D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A4B26" w14:textId="77777777" w:rsidR="005939B6" w:rsidRDefault="005939B6" w:rsidP="00CD6D65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1645F4DE" wp14:editId="14CFAABD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25100"/>
              <wp:effectExtent l="0" t="0" r="0" b="0"/>
              <wp:wrapNone/>
              <wp:docPr id="4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2510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53785E" id="Freeform 1" o:spid="_x0000_s1026" style="position:absolute;margin-left:0;margin-top:0;width:93.15pt;height:813pt;flip:x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25100;1183005,10325100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56704" behindDoc="0" locked="0" layoutInCell="1" allowOverlap="1" wp14:anchorId="7DD5D013" wp14:editId="0E9C6AAE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281CCAB" w14:textId="77777777" w:rsidR="005939B6" w:rsidRDefault="005939B6" w:rsidP="00CD6D65">
    <w:pPr>
      <w:pStyle w:val="Title"/>
      <w:rPr>
        <w:lang w:val="en-US"/>
      </w:rPr>
    </w:pPr>
  </w:p>
  <w:p w14:paraId="18958A20" w14:textId="77777777" w:rsidR="005939B6" w:rsidRPr="003B1A2B" w:rsidRDefault="005939B6" w:rsidP="00CD6D65">
    <w:pPr>
      <w:rPr>
        <w:lang w:val="en-US"/>
      </w:rPr>
    </w:pPr>
  </w:p>
  <w:p w14:paraId="3BE0A479" w14:textId="77777777" w:rsidR="005939B6" w:rsidRPr="00F53DBB" w:rsidRDefault="005939B6" w:rsidP="00CD6D65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14:paraId="34128E4C" w14:textId="77777777" w:rsidR="005939B6" w:rsidRPr="0040293A" w:rsidRDefault="005939B6" w:rsidP="00CD6D65">
    <w:pPr>
      <w:pStyle w:val="Header"/>
      <w:rPr>
        <w:rFonts w:eastAsia="Tahom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B16F0F" w14:textId="77777777" w:rsidR="005939B6" w:rsidRDefault="005939B6">
    <w:r w:rsidRPr="004257CD">
      <w:rPr>
        <w:noProof/>
        <w:lang w:val="en-US"/>
      </w:rPr>
      <w:drawing>
        <wp:anchor distT="0" distB="0" distL="114300" distR="114300" simplePos="0" relativeHeight="251677696" behindDoc="1" locked="0" layoutInCell="1" allowOverlap="1" wp14:anchorId="0A971F92" wp14:editId="62A2E8D2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5939B6" w14:paraId="10613AC7" w14:textId="77777777" w:rsidTr="008D3541">
      <w:tc>
        <w:tcPr>
          <w:tcW w:w="6623" w:type="dxa"/>
          <w:shd w:val="clear" w:color="auto" w:fill="auto"/>
        </w:tcPr>
        <w:p w14:paraId="09FE71E9" w14:textId="13EA8FA2" w:rsidR="005939B6" w:rsidRPr="008D3541" w:rsidRDefault="005939B6">
          <w:pPr>
            <w:pStyle w:val="Header"/>
            <w:rPr>
              <w:color w:val="0000FF"/>
              <w:lang w:val="en-US"/>
            </w:rPr>
          </w:pPr>
          <w:r>
            <w:rPr>
              <w:color w:val="000000" w:themeColor="text1"/>
              <w:lang w:val="en-US"/>
            </w:rPr>
            <w:t>Quản lý thư viện</w:t>
          </w:r>
        </w:p>
      </w:tc>
      <w:tc>
        <w:tcPr>
          <w:tcW w:w="2845" w:type="dxa"/>
          <w:shd w:val="clear" w:color="auto" w:fill="auto"/>
        </w:tcPr>
        <w:p w14:paraId="0164BADC" w14:textId="347FAF4C" w:rsidR="005939B6" w:rsidRPr="008D3541" w:rsidRDefault="005939B6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>
            <w:rPr>
              <w:lang w:val="en-US"/>
            </w:rPr>
            <w:t>1.0</w:t>
          </w:r>
        </w:p>
      </w:tc>
    </w:tr>
    <w:tr w:rsidR="005939B6" w14:paraId="116763AF" w14:textId="77777777" w:rsidTr="008D3541">
      <w:tc>
        <w:tcPr>
          <w:tcW w:w="6623" w:type="dxa"/>
          <w:shd w:val="clear" w:color="auto" w:fill="auto"/>
        </w:tcPr>
        <w:p w14:paraId="7D18A840" w14:textId="77777777" w:rsidR="005939B6" w:rsidRPr="008D3541" w:rsidRDefault="005939B6" w:rsidP="00767CB6">
          <w:pPr>
            <w:pStyle w:val="Header"/>
            <w:rPr>
              <w:lang w:val="en-US"/>
            </w:rPr>
          </w:pPr>
          <w:r>
            <w:rPr>
              <w:lang w:val="en-US"/>
            </w:rPr>
            <w:t>Thiết kế giao diện</w:t>
          </w:r>
        </w:p>
      </w:tc>
      <w:tc>
        <w:tcPr>
          <w:tcW w:w="2845" w:type="dxa"/>
          <w:shd w:val="clear" w:color="auto" w:fill="auto"/>
        </w:tcPr>
        <w:p w14:paraId="35FBA14A" w14:textId="7D07DCDB" w:rsidR="005939B6" w:rsidRPr="008D3541" w:rsidRDefault="005939B6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Ngày: </w:t>
          </w:r>
          <w:r>
            <w:rPr>
              <w:lang w:val="en-US"/>
            </w:rPr>
            <w:t>16/06/2020</w:t>
          </w:r>
        </w:p>
      </w:tc>
    </w:tr>
  </w:tbl>
  <w:p w14:paraId="4667F535" w14:textId="77777777" w:rsidR="005939B6" w:rsidRPr="007A1DE8" w:rsidRDefault="005939B6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1EE91604"/>
    <w:multiLevelType w:val="hybridMultilevel"/>
    <w:tmpl w:val="8F961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362FD"/>
    <w:multiLevelType w:val="hybridMultilevel"/>
    <w:tmpl w:val="92AEC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6A21E35"/>
    <w:multiLevelType w:val="hybridMultilevel"/>
    <w:tmpl w:val="F8742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083F35"/>
    <w:multiLevelType w:val="hybridMultilevel"/>
    <w:tmpl w:val="0BEA9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59526216"/>
    <w:multiLevelType w:val="hybridMultilevel"/>
    <w:tmpl w:val="69C04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6A8422D7"/>
    <w:multiLevelType w:val="hybridMultilevel"/>
    <w:tmpl w:val="8020D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4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6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22"/>
  </w:num>
  <w:num w:numId="4">
    <w:abstractNumId w:val="20"/>
  </w:num>
  <w:num w:numId="5">
    <w:abstractNumId w:val="24"/>
  </w:num>
  <w:num w:numId="6">
    <w:abstractNumId w:val="13"/>
  </w:num>
  <w:num w:numId="7">
    <w:abstractNumId w:val="25"/>
  </w:num>
  <w:num w:numId="8">
    <w:abstractNumId w:val="31"/>
  </w:num>
  <w:num w:numId="9">
    <w:abstractNumId w:val="16"/>
  </w:num>
  <w:num w:numId="10">
    <w:abstractNumId w:val="9"/>
  </w:num>
  <w:num w:numId="11">
    <w:abstractNumId w:val="36"/>
  </w:num>
  <w:num w:numId="12">
    <w:abstractNumId w:val="32"/>
  </w:num>
  <w:num w:numId="13">
    <w:abstractNumId w:val="30"/>
  </w:num>
  <w:num w:numId="14">
    <w:abstractNumId w:val="2"/>
  </w:num>
  <w:num w:numId="15">
    <w:abstractNumId w:val="6"/>
  </w:num>
  <w:num w:numId="16">
    <w:abstractNumId w:val="28"/>
  </w:num>
  <w:num w:numId="17">
    <w:abstractNumId w:val="34"/>
  </w:num>
  <w:num w:numId="18">
    <w:abstractNumId w:val="15"/>
  </w:num>
  <w:num w:numId="19">
    <w:abstractNumId w:val="27"/>
  </w:num>
  <w:num w:numId="20">
    <w:abstractNumId w:val="33"/>
  </w:num>
  <w:num w:numId="21">
    <w:abstractNumId w:val="35"/>
  </w:num>
  <w:num w:numId="22">
    <w:abstractNumId w:val="10"/>
  </w:num>
  <w:num w:numId="23">
    <w:abstractNumId w:val="19"/>
  </w:num>
  <w:num w:numId="24">
    <w:abstractNumId w:val="7"/>
  </w:num>
  <w:num w:numId="25">
    <w:abstractNumId w:val="5"/>
  </w:num>
  <w:num w:numId="26">
    <w:abstractNumId w:val="18"/>
  </w:num>
  <w:num w:numId="27">
    <w:abstractNumId w:val="26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</w:num>
  <w:num w:numId="32">
    <w:abstractNumId w:val="0"/>
  </w:num>
  <w:num w:numId="33">
    <w:abstractNumId w:val="0"/>
  </w:num>
  <w:num w:numId="34">
    <w:abstractNumId w:val="21"/>
  </w:num>
  <w:num w:numId="35">
    <w:abstractNumId w:val="14"/>
  </w:num>
  <w:num w:numId="36">
    <w:abstractNumId w:val="8"/>
  </w:num>
  <w:num w:numId="37">
    <w:abstractNumId w:val="23"/>
  </w:num>
  <w:num w:numId="38">
    <w:abstractNumId w:val="3"/>
  </w:num>
  <w:num w:numId="39">
    <w:abstractNumId w:val="29"/>
  </w:num>
  <w:num w:numId="40">
    <w:abstractNumId w:val="12"/>
  </w:num>
  <w:num w:numId="41">
    <w:abstractNumId w:val="11"/>
  </w:num>
  <w:num w:numId="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hideSpellingErrors/>
  <w:hideGrammaticalError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40FDF"/>
    <w:rsid w:val="000519D9"/>
    <w:rsid w:val="000679AA"/>
    <w:rsid w:val="00067B49"/>
    <w:rsid w:val="000C0CA8"/>
    <w:rsid w:val="000D53C1"/>
    <w:rsid w:val="000F7AA9"/>
    <w:rsid w:val="0010497A"/>
    <w:rsid w:val="00122F33"/>
    <w:rsid w:val="001334E5"/>
    <w:rsid w:val="00160A21"/>
    <w:rsid w:val="00165C4F"/>
    <w:rsid w:val="00172EAB"/>
    <w:rsid w:val="001B2DB1"/>
    <w:rsid w:val="001D2E72"/>
    <w:rsid w:val="001E59D6"/>
    <w:rsid w:val="001F43DD"/>
    <w:rsid w:val="00213ECB"/>
    <w:rsid w:val="002160F2"/>
    <w:rsid w:val="00221A67"/>
    <w:rsid w:val="00250082"/>
    <w:rsid w:val="00251CDF"/>
    <w:rsid w:val="0025401A"/>
    <w:rsid w:val="002909D2"/>
    <w:rsid w:val="0029393E"/>
    <w:rsid w:val="00294AA2"/>
    <w:rsid w:val="002B4F8F"/>
    <w:rsid w:val="002B7092"/>
    <w:rsid w:val="002C7A82"/>
    <w:rsid w:val="002D525F"/>
    <w:rsid w:val="00301562"/>
    <w:rsid w:val="0031511D"/>
    <w:rsid w:val="00320B80"/>
    <w:rsid w:val="00322A9E"/>
    <w:rsid w:val="003319F2"/>
    <w:rsid w:val="003548A8"/>
    <w:rsid w:val="00365612"/>
    <w:rsid w:val="003701D7"/>
    <w:rsid w:val="003747E6"/>
    <w:rsid w:val="003858AD"/>
    <w:rsid w:val="003B0C9A"/>
    <w:rsid w:val="003B4187"/>
    <w:rsid w:val="003B5F20"/>
    <w:rsid w:val="003C2F0F"/>
    <w:rsid w:val="003C5B7E"/>
    <w:rsid w:val="003E38D5"/>
    <w:rsid w:val="00400C28"/>
    <w:rsid w:val="00407045"/>
    <w:rsid w:val="004176B5"/>
    <w:rsid w:val="004325AE"/>
    <w:rsid w:val="00435847"/>
    <w:rsid w:val="00476B18"/>
    <w:rsid w:val="00485BFC"/>
    <w:rsid w:val="00486089"/>
    <w:rsid w:val="004A1C59"/>
    <w:rsid w:val="004B7CC9"/>
    <w:rsid w:val="004D32ED"/>
    <w:rsid w:val="004E4257"/>
    <w:rsid w:val="004E43F6"/>
    <w:rsid w:val="00533A9D"/>
    <w:rsid w:val="00537F5F"/>
    <w:rsid w:val="00566D80"/>
    <w:rsid w:val="00572409"/>
    <w:rsid w:val="005802A5"/>
    <w:rsid w:val="005939B6"/>
    <w:rsid w:val="00595675"/>
    <w:rsid w:val="005C6FA9"/>
    <w:rsid w:val="005D78CF"/>
    <w:rsid w:val="005E52CD"/>
    <w:rsid w:val="005F2DEF"/>
    <w:rsid w:val="0060493B"/>
    <w:rsid w:val="006257BE"/>
    <w:rsid w:val="00641498"/>
    <w:rsid w:val="0064329D"/>
    <w:rsid w:val="0066188E"/>
    <w:rsid w:val="006722C2"/>
    <w:rsid w:val="006830DB"/>
    <w:rsid w:val="006855DC"/>
    <w:rsid w:val="00686378"/>
    <w:rsid w:val="006A0727"/>
    <w:rsid w:val="006E420F"/>
    <w:rsid w:val="006E56E2"/>
    <w:rsid w:val="00711958"/>
    <w:rsid w:val="007338F6"/>
    <w:rsid w:val="0073736B"/>
    <w:rsid w:val="00767CB6"/>
    <w:rsid w:val="00771247"/>
    <w:rsid w:val="007A1DE8"/>
    <w:rsid w:val="007C3670"/>
    <w:rsid w:val="007F21C9"/>
    <w:rsid w:val="007F3D34"/>
    <w:rsid w:val="008243D9"/>
    <w:rsid w:val="008559F9"/>
    <w:rsid w:val="00872A54"/>
    <w:rsid w:val="00874826"/>
    <w:rsid w:val="008A2203"/>
    <w:rsid w:val="008C0A54"/>
    <w:rsid w:val="008D0D54"/>
    <w:rsid w:val="008D3541"/>
    <w:rsid w:val="008D4711"/>
    <w:rsid w:val="008E6389"/>
    <w:rsid w:val="008E64A7"/>
    <w:rsid w:val="00907AA9"/>
    <w:rsid w:val="00944ECF"/>
    <w:rsid w:val="00984338"/>
    <w:rsid w:val="00990F89"/>
    <w:rsid w:val="0099744F"/>
    <w:rsid w:val="009A793E"/>
    <w:rsid w:val="009B2AFC"/>
    <w:rsid w:val="009D33B8"/>
    <w:rsid w:val="009F47F5"/>
    <w:rsid w:val="00A11A41"/>
    <w:rsid w:val="00A23833"/>
    <w:rsid w:val="00A53971"/>
    <w:rsid w:val="00A544E7"/>
    <w:rsid w:val="00A638EF"/>
    <w:rsid w:val="00A67D3C"/>
    <w:rsid w:val="00AD1EC7"/>
    <w:rsid w:val="00AD7F01"/>
    <w:rsid w:val="00AF07E0"/>
    <w:rsid w:val="00B42E98"/>
    <w:rsid w:val="00B5246E"/>
    <w:rsid w:val="00B871C5"/>
    <w:rsid w:val="00B90619"/>
    <w:rsid w:val="00B9544A"/>
    <w:rsid w:val="00BB5444"/>
    <w:rsid w:val="00BB70B2"/>
    <w:rsid w:val="00BC45B4"/>
    <w:rsid w:val="00BE6451"/>
    <w:rsid w:val="00BF6AE5"/>
    <w:rsid w:val="00C01E21"/>
    <w:rsid w:val="00C05D75"/>
    <w:rsid w:val="00C12BE4"/>
    <w:rsid w:val="00C14AB8"/>
    <w:rsid w:val="00C74D6D"/>
    <w:rsid w:val="00C8486A"/>
    <w:rsid w:val="00C90E9E"/>
    <w:rsid w:val="00CA52C8"/>
    <w:rsid w:val="00CA75F9"/>
    <w:rsid w:val="00CC6D55"/>
    <w:rsid w:val="00CD31FA"/>
    <w:rsid w:val="00CD6D65"/>
    <w:rsid w:val="00CF1216"/>
    <w:rsid w:val="00D03F64"/>
    <w:rsid w:val="00D2262B"/>
    <w:rsid w:val="00D234F3"/>
    <w:rsid w:val="00D328EA"/>
    <w:rsid w:val="00D608CB"/>
    <w:rsid w:val="00DA2A6D"/>
    <w:rsid w:val="00DA3EE1"/>
    <w:rsid w:val="00DC363E"/>
    <w:rsid w:val="00DD57E3"/>
    <w:rsid w:val="00DE035B"/>
    <w:rsid w:val="00DE047C"/>
    <w:rsid w:val="00DF09DF"/>
    <w:rsid w:val="00E040DC"/>
    <w:rsid w:val="00E12302"/>
    <w:rsid w:val="00E16716"/>
    <w:rsid w:val="00E6501E"/>
    <w:rsid w:val="00E65270"/>
    <w:rsid w:val="00E82789"/>
    <w:rsid w:val="00E95D0C"/>
    <w:rsid w:val="00E97F32"/>
    <w:rsid w:val="00EA2217"/>
    <w:rsid w:val="00EA74FB"/>
    <w:rsid w:val="00EF0192"/>
    <w:rsid w:val="00F22E7E"/>
    <w:rsid w:val="00F2662B"/>
    <w:rsid w:val="00F27B12"/>
    <w:rsid w:val="00F4033F"/>
    <w:rsid w:val="00F60E84"/>
    <w:rsid w:val="00F6607A"/>
    <w:rsid w:val="00F8492A"/>
    <w:rsid w:val="00F93BD1"/>
    <w:rsid w:val="00FA2327"/>
    <w:rsid w:val="00FB3FFD"/>
    <w:rsid w:val="00FE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99EB3B4"/>
  <w15:docId w15:val="{627D4106-4A78-40FE-BA62-BD2203933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F403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961</TotalTime>
  <Pages>22</Pages>
  <Words>1820</Words>
  <Characters>10380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12176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Vo Xuan Hien</cp:lastModifiedBy>
  <cp:revision>116</cp:revision>
  <cp:lastPrinted>2013-12-07T15:58:00Z</cp:lastPrinted>
  <dcterms:created xsi:type="dcterms:W3CDTF">2013-10-13T11:17:00Z</dcterms:created>
  <dcterms:modified xsi:type="dcterms:W3CDTF">2020-08-17T14:46:00Z</dcterms:modified>
</cp:coreProperties>
</file>