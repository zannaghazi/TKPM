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25B06" w14:textId="77777777" w:rsidR="003548A8" w:rsidRDefault="003548A8" w:rsidP="003548A8">
      <w:pPr>
        <w:rPr>
          <w:lang w:val="en-US"/>
        </w:rPr>
      </w:pPr>
    </w:p>
    <w:p w14:paraId="339AFB61" w14:textId="77777777" w:rsidR="00301562" w:rsidRDefault="00301562" w:rsidP="003548A8">
      <w:pPr>
        <w:rPr>
          <w:lang w:val="en-US"/>
        </w:rPr>
      </w:pPr>
    </w:p>
    <w:p w14:paraId="5BAA7800" w14:textId="77777777" w:rsidR="00301562" w:rsidRDefault="00301562" w:rsidP="003548A8">
      <w:pPr>
        <w:rPr>
          <w:lang w:val="en-US"/>
        </w:rPr>
      </w:pPr>
    </w:p>
    <w:p w14:paraId="35CA87F2" w14:textId="77777777" w:rsidR="00301562" w:rsidRDefault="00301562" w:rsidP="003548A8">
      <w:pPr>
        <w:rPr>
          <w:lang w:val="en-US"/>
        </w:rPr>
      </w:pPr>
    </w:p>
    <w:p w14:paraId="35CE10A1" w14:textId="77777777" w:rsidR="00301562" w:rsidRDefault="00301562" w:rsidP="003548A8">
      <w:pPr>
        <w:rPr>
          <w:lang w:val="en-US"/>
        </w:rPr>
      </w:pPr>
    </w:p>
    <w:p w14:paraId="3D60AF6E" w14:textId="77777777" w:rsidR="00301562" w:rsidRDefault="00301562" w:rsidP="003548A8">
      <w:pPr>
        <w:rPr>
          <w:lang w:val="en-US"/>
        </w:rPr>
      </w:pPr>
    </w:p>
    <w:p w14:paraId="4136D89E" w14:textId="77777777" w:rsidR="00301562" w:rsidRDefault="00301562" w:rsidP="003548A8">
      <w:pPr>
        <w:rPr>
          <w:lang w:val="en-US"/>
        </w:rPr>
      </w:pPr>
    </w:p>
    <w:p w14:paraId="7020EE14" w14:textId="77777777" w:rsidR="003548A8" w:rsidRPr="003548A8" w:rsidRDefault="003548A8" w:rsidP="003548A8">
      <w:pPr>
        <w:rPr>
          <w:lang w:val="en-US"/>
        </w:rPr>
      </w:pPr>
    </w:p>
    <w:p w14:paraId="3A5A5673" w14:textId="383355AF" w:rsidR="00D234F3" w:rsidRPr="005F2DEF" w:rsidRDefault="00C14AB8" w:rsidP="007A1DE8">
      <w:pPr>
        <w:pStyle w:val="Title"/>
        <w:jc w:val="right"/>
        <w:rPr>
          <w:color w:val="000000" w:themeColor="text1"/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5F2DEF">
        <w:rPr>
          <w:color w:val="000000" w:themeColor="text1"/>
          <w:lang w:val="en-US"/>
        </w:rPr>
        <w:t>Quản lý thư viện</w:t>
      </w:r>
    </w:p>
    <w:p w14:paraId="36B343E2" w14:textId="77777777" w:rsidR="007A1DE8" w:rsidRPr="007A1DE8" w:rsidRDefault="007A1DE8" w:rsidP="007A1DE8">
      <w:pPr>
        <w:rPr>
          <w:lang w:val="en-US"/>
        </w:rPr>
      </w:pPr>
    </w:p>
    <w:p w14:paraId="1640013B" w14:textId="0975D42A" w:rsidR="007A1DE8" w:rsidRPr="005F2DEF" w:rsidRDefault="007A1DE8" w:rsidP="007A1DE8">
      <w:pPr>
        <w:jc w:val="right"/>
        <w:rPr>
          <w:rFonts w:ascii="Arial" w:hAnsi="Arial"/>
          <w:color w:val="000000" w:themeColor="text1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F2DEF">
        <w:rPr>
          <w:rFonts w:ascii="Arial" w:hAnsi="Arial"/>
          <w:color w:val="000000" w:themeColor="text1"/>
          <w:sz w:val="34"/>
          <w:szCs w:val="30"/>
          <w:lang w:val="en-US"/>
        </w:rPr>
        <w:t>1.0</w:t>
      </w:r>
    </w:p>
    <w:p w14:paraId="307BFCE4" w14:textId="77777777" w:rsidR="00D234F3" w:rsidRDefault="00D234F3">
      <w:pPr>
        <w:pStyle w:val="Title"/>
        <w:jc w:val="both"/>
        <w:rPr>
          <w:lang w:val="en-US"/>
        </w:rPr>
      </w:pPr>
    </w:p>
    <w:p w14:paraId="1FA1831C" w14:textId="77777777" w:rsidR="003548A8" w:rsidRDefault="003548A8" w:rsidP="003548A8">
      <w:pPr>
        <w:rPr>
          <w:lang w:val="en-US"/>
        </w:rPr>
      </w:pPr>
    </w:p>
    <w:p w14:paraId="122F7934" w14:textId="77777777" w:rsidR="00301562" w:rsidRDefault="00301562" w:rsidP="003548A8">
      <w:pPr>
        <w:rPr>
          <w:lang w:val="en-US"/>
        </w:rPr>
      </w:pPr>
    </w:p>
    <w:p w14:paraId="424983ED" w14:textId="77777777" w:rsidR="00301562" w:rsidRDefault="00301562" w:rsidP="003548A8">
      <w:pPr>
        <w:rPr>
          <w:lang w:val="en-US"/>
        </w:rPr>
      </w:pPr>
    </w:p>
    <w:p w14:paraId="1956F23E" w14:textId="77777777" w:rsidR="00301562" w:rsidRDefault="00301562" w:rsidP="003548A8">
      <w:pPr>
        <w:rPr>
          <w:lang w:val="en-US"/>
        </w:rPr>
      </w:pPr>
    </w:p>
    <w:p w14:paraId="3797F184" w14:textId="77777777" w:rsidR="00301562" w:rsidRDefault="00301562" w:rsidP="003548A8">
      <w:pPr>
        <w:rPr>
          <w:lang w:val="en-US"/>
        </w:rPr>
      </w:pPr>
    </w:p>
    <w:p w14:paraId="5B19293F" w14:textId="77777777" w:rsidR="00301562" w:rsidRDefault="00301562" w:rsidP="003548A8">
      <w:pPr>
        <w:rPr>
          <w:lang w:val="en-US"/>
        </w:rPr>
      </w:pPr>
    </w:p>
    <w:p w14:paraId="6F503CFC" w14:textId="77777777" w:rsidR="00301562" w:rsidRDefault="00301562" w:rsidP="003548A8">
      <w:pPr>
        <w:rPr>
          <w:lang w:val="en-US"/>
        </w:rPr>
      </w:pPr>
    </w:p>
    <w:p w14:paraId="74408D59" w14:textId="77777777" w:rsidR="00301562" w:rsidRDefault="00301562" w:rsidP="003548A8">
      <w:pPr>
        <w:rPr>
          <w:lang w:val="en-US"/>
        </w:rPr>
      </w:pPr>
    </w:p>
    <w:p w14:paraId="6B7B8EA2" w14:textId="77777777" w:rsidR="00301562" w:rsidRDefault="00301562" w:rsidP="003548A8">
      <w:pPr>
        <w:rPr>
          <w:lang w:val="en-US"/>
        </w:rPr>
      </w:pPr>
    </w:p>
    <w:p w14:paraId="7E1BCE11" w14:textId="77777777" w:rsidR="003548A8" w:rsidRDefault="003548A8" w:rsidP="003548A8">
      <w:pPr>
        <w:rPr>
          <w:lang w:val="en-US"/>
        </w:rPr>
      </w:pPr>
    </w:p>
    <w:p w14:paraId="0BBD4DB4" w14:textId="77777777" w:rsidR="003548A8" w:rsidRDefault="003548A8" w:rsidP="003548A8">
      <w:pPr>
        <w:rPr>
          <w:lang w:val="en-US"/>
        </w:rPr>
      </w:pPr>
    </w:p>
    <w:p w14:paraId="785A98AD" w14:textId="77777777" w:rsidR="003548A8" w:rsidRDefault="003548A8" w:rsidP="003548A8">
      <w:pPr>
        <w:rPr>
          <w:lang w:val="en-US"/>
        </w:rPr>
      </w:pPr>
    </w:p>
    <w:p w14:paraId="46A01E15" w14:textId="77777777" w:rsidR="003548A8" w:rsidRDefault="003548A8" w:rsidP="003548A8">
      <w:pPr>
        <w:rPr>
          <w:lang w:val="en-US"/>
        </w:rPr>
      </w:pPr>
    </w:p>
    <w:p w14:paraId="07AEE193" w14:textId="77777777" w:rsidR="003548A8" w:rsidRDefault="003548A8" w:rsidP="003548A8">
      <w:pPr>
        <w:rPr>
          <w:lang w:val="en-US"/>
        </w:rPr>
      </w:pPr>
    </w:p>
    <w:p w14:paraId="5B1084FD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7B4AE0CF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1412168 – Võ Thanh Hiếu</w:t>
      </w:r>
    </w:p>
    <w:p w14:paraId="029F645B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1412173 – Võ Xuân Hiển</w:t>
      </w:r>
    </w:p>
    <w:p w14:paraId="37D9B3FA" w14:textId="4F405B14" w:rsidR="005F2DEF" w:rsidRPr="005F2DEF" w:rsidRDefault="005F2DEF" w:rsidP="005F2DEF">
      <w:pPr>
        <w:jc w:val="center"/>
        <w:rPr>
          <w:rFonts w:ascii="Arial" w:hAnsi="Arial" w:cs="Arial"/>
          <w:noProof/>
          <w:sz w:val="30"/>
          <w:szCs w:val="30"/>
          <w:lang w:val="en-US"/>
        </w:rPr>
        <w:sectPr w:rsidR="005F2DEF" w:rsidRPr="005F2DEF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1B2A64">
        <w:rPr>
          <w:rFonts w:ascii="Arial" w:hAnsi="Arial" w:cs="Arial"/>
          <w:noProof/>
          <w:sz w:val="30"/>
          <w:szCs w:val="30"/>
        </w:rPr>
        <w:t>1412180 – Nguyễn Thái Hoàn</w:t>
      </w:r>
      <w:r>
        <w:rPr>
          <w:rFonts w:ascii="Arial" w:hAnsi="Arial" w:cs="Arial"/>
          <w:noProof/>
          <w:sz w:val="30"/>
          <w:szCs w:val="30"/>
          <w:lang w:val="en-US"/>
        </w:rPr>
        <w:t>g</w:t>
      </w:r>
    </w:p>
    <w:p w14:paraId="2594EDF7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5D79E8EE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4770"/>
        <w:gridCol w:w="2106"/>
      </w:tblGrid>
      <w:tr w:rsidR="00E95D0C" w:rsidRPr="007A1DE8" w14:paraId="28E0E133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9E84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7FA76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6178D" w14:textId="77777777" w:rsidR="00E95D0C" w:rsidRPr="007A1DE8" w:rsidRDefault="00E95D0C" w:rsidP="007C3670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023CBD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 w14:paraId="5EE79B78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2064" w14:textId="31711ADE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</w:t>
            </w:r>
            <w:r w:rsidR="00B42E98">
              <w:rPr>
                <w:rFonts w:eastAsia="SimSun"/>
                <w:color w:val="000000" w:themeColor="text1"/>
                <w:lang w:val="en-US"/>
              </w:rPr>
              <w:t>6</w:t>
            </w:r>
            <w:r w:rsidRPr="007C3670">
              <w:rPr>
                <w:rFonts w:eastAsia="SimSun"/>
                <w:color w:val="000000" w:themeColor="text1"/>
                <w:lang w:val="en-US"/>
              </w:rPr>
              <w:t>/08/2020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38560" w14:textId="56D2F754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0A70A" w14:textId="0F95BE5B" w:rsidR="00E12302" w:rsidRPr="0010497A" w:rsidRDefault="007C3670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Tạo tài liệu</w:t>
            </w:r>
            <w:r w:rsidRPr="007C3670">
              <w:rPr>
                <w:rFonts w:eastAsia="SimSun"/>
                <w:color w:val="000000" w:themeColor="text1"/>
                <w:lang w:val="en-US"/>
              </w:rPr>
              <w:br/>
              <w:t>Thêm giao diện</w:t>
            </w:r>
            <w:r w:rsidR="00572409">
              <w:rPr>
                <w:rFonts w:eastAsia="SimSun"/>
                <w:color w:val="000000" w:themeColor="text1"/>
                <w:lang w:val="en-US"/>
              </w:rPr>
              <w:t>, mô tả</w:t>
            </w:r>
            <w:r w:rsidRPr="007C3670">
              <w:rPr>
                <w:rFonts w:eastAsia="SimSun"/>
                <w:color w:val="000000" w:themeColor="text1"/>
                <w:lang w:val="en-US"/>
              </w:rPr>
              <w:t xml:space="preserve"> và prototype</w:t>
            </w:r>
            <w:r w:rsidR="00DE035B" w:rsidRPr="007C3670">
              <w:rPr>
                <w:rFonts w:eastAsia="SimSun"/>
                <w:color w:val="000000" w:themeColor="text1"/>
                <w:lang w:val="en-US"/>
              </w:rPr>
              <w:t xml:space="preserve"> màn hình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950B84" w14:textId="0AE2D258" w:rsidR="00E95D0C" w:rsidRPr="007C3670" w:rsidRDefault="007C3670" w:rsidP="00DC363E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Võ Xuân Hiển</w:t>
            </w:r>
          </w:p>
        </w:tc>
      </w:tr>
      <w:tr w:rsidR="00E95D0C" w:rsidRPr="007A1DE8" w14:paraId="710B2A5C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44699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54D06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8B951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A45F8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7D9BC114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5019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A9C34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74005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6FE472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10D83019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B0A09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CD927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39DDD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BE1F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</w:tbl>
    <w:p w14:paraId="50B9FC7B" w14:textId="77777777" w:rsidR="00A23833" w:rsidRDefault="00A23833" w:rsidP="0031511D">
      <w:pPr>
        <w:pStyle w:val="Title"/>
        <w:rPr>
          <w:lang w:val="en-US"/>
        </w:rPr>
      </w:pPr>
    </w:p>
    <w:p w14:paraId="0A17ECE1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14:paraId="45A16492" w14:textId="350EAE2B" w:rsidR="00E113BB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8598310" w:history="1">
        <w:r w:rsidR="00E113BB" w:rsidRPr="0002322D">
          <w:rPr>
            <w:rStyle w:val="Hyperlink"/>
            <w:noProof/>
          </w:rPr>
          <w:t>1.</w:t>
        </w:r>
        <w:r w:rsidR="00E113BB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E113BB" w:rsidRPr="0002322D">
          <w:rPr>
            <w:rStyle w:val="Hyperlink"/>
            <w:noProof/>
          </w:rPr>
          <w:t>Danh sách các màn hình</w:t>
        </w:r>
        <w:r w:rsidR="00E113BB">
          <w:rPr>
            <w:noProof/>
            <w:webHidden/>
          </w:rPr>
          <w:tab/>
        </w:r>
        <w:r w:rsidR="00E113BB">
          <w:rPr>
            <w:noProof/>
            <w:webHidden/>
          </w:rPr>
          <w:fldChar w:fldCharType="begin"/>
        </w:r>
        <w:r w:rsidR="00E113BB">
          <w:rPr>
            <w:noProof/>
            <w:webHidden/>
          </w:rPr>
          <w:instrText xml:space="preserve"> PAGEREF _Toc48598310 \h </w:instrText>
        </w:r>
        <w:r w:rsidR="00E113BB">
          <w:rPr>
            <w:noProof/>
            <w:webHidden/>
          </w:rPr>
        </w:r>
        <w:r w:rsidR="00E113BB">
          <w:rPr>
            <w:noProof/>
            <w:webHidden/>
          </w:rPr>
          <w:fldChar w:fldCharType="separate"/>
        </w:r>
        <w:r w:rsidR="00E113BB">
          <w:rPr>
            <w:noProof/>
            <w:webHidden/>
          </w:rPr>
          <w:t>3</w:t>
        </w:r>
        <w:r w:rsidR="00E113BB">
          <w:rPr>
            <w:noProof/>
            <w:webHidden/>
          </w:rPr>
          <w:fldChar w:fldCharType="end"/>
        </w:r>
      </w:hyperlink>
    </w:p>
    <w:p w14:paraId="5B9C01FD" w14:textId="0A558667" w:rsidR="00E113BB" w:rsidRDefault="00E113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1" w:history="1">
        <w:r w:rsidRPr="0002322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0535A8" w14:textId="620CEBF5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2" w:history="1">
        <w:r w:rsidRPr="0002322D">
          <w:rPr>
            <w:rStyle w:val="Hyperlink"/>
            <w:iCs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E83357" w14:textId="7CACB981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3" w:history="1">
        <w:r w:rsidRPr="0002322D">
          <w:rPr>
            <w:rStyle w:val="Hyperlink"/>
            <w:iCs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066B1F" w14:textId="7A923A7C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4" w:history="1">
        <w:r w:rsidRPr="0002322D">
          <w:rPr>
            <w:rStyle w:val="Hyperlink"/>
            <w:iCs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Danh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4847ED" w14:textId="64567BCE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5" w:history="1">
        <w:r w:rsidRPr="0002322D">
          <w:rPr>
            <w:rStyle w:val="Hyperlink"/>
            <w:iCs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Thông tin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FC0365" w14:textId="7427620E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6" w:history="1">
        <w:r w:rsidRPr="0002322D">
          <w:rPr>
            <w:rStyle w:val="Hyperlink"/>
            <w:iCs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1B31A7" w14:textId="6E44EBB6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7" w:history="1">
        <w:r w:rsidRPr="0002322D">
          <w:rPr>
            <w:rStyle w:val="Hyperlink"/>
            <w:iCs/>
            <w:noProof/>
            <w:lang w:val="en-US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 xml:space="preserve">Dialog </w:t>
        </w:r>
        <w:r w:rsidRPr="0002322D">
          <w:rPr>
            <w:rStyle w:val="Hyperlink"/>
            <w:iCs/>
            <w:noProof/>
            <w:lang w:val="en-US"/>
          </w:rPr>
          <w:t>Tìm kiếm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4CA618" w14:textId="71B59F94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8" w:history="1">
        <w:r w:rsidRPr="0002322D">
          <w:rPr>
            <w:rStyle w:val="Hyperlink"/>
            <w:iCs/>
            <w:noProof/>
            <w:lang w:val="en-US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Tạo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8C92B4" w14:textId="0D28D2DE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19" w:history="1">
        <w:r w:rsidRPr="0002322D">
          <w:rPr>
            <w:rStyle w:val="Hyperlink"/>
            <w:iCs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Sửa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E4CEC4" w14:textId="6289A962" w:rsidR="00E113BB" w:rsidRDefault="00E113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0" w:history="1">
        <w:r w:rsidRPr="0002322D">
          <w:rPr>
            <w:rStyle w:val="Hyperlink"/>
            <w:iCs/>
            <w:noProof/>
            <w:lang w:val="en-US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DD2B10" w14:textId="002967FA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1" w:history="1">
        <w:r w:rsidRPr="0002322D">
          <w:rPr>
            <w:rStyle w:val="Hyperlink"/>
            <w:iCs/>
            <w:noProof/>
            <w:lang w:val="en-US"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Dialog Tìm kiếm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C9FA4D" w14:textId="5F1D5EAA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2" w:history="1">
        <w:r w:rsidRPr="0002322D">
          <w:rPr>
            <w:rStyle w:val="Hyperlink"/>
            <w:iCs/>
            <w:noProof/>
            <w:lang w:val="en-US"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942E9F" w14:textId="601DFFF4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3" w:history="1">
        <w:r w:rsidRPr="0002322D">
          <w:rPr>
            <w:rStyle w:val="Hyperlink"/>
            <w:iCs/>
            <w:noProof/>
            <w:lang w:val="en-US"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Tạo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CD4AA6" w14:textId="753FDD84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4" w:history="1">
        <w:r w:rsidRPr="0002322D">
          <w:rPr>
            <w:rStyle w:val="Hyperlink"/>
            <w:iCs/>
            <w:noProof/>
            <w:lang w:val="en-US"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Sửa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B5A7AE" w14:textId="7EB1FF76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5" w:history="1">
        <w:r w:rsidRPr="0002322D">
          <w:rPr>
            <w:rStyle w:val="Hyperlink"/>
            <w:iCs/>
            <w:noProof/>
            <w:lang w:val="en-US"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EEB533" w14:textId="0EFA1246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6" w:history="1">
        <w:r w:rsidRPr="0002322D">
          <w:rPr>
            <w:rStyle w:val="Hyperlink"/>
            <w:iCs/>
            <w:noProof/>
            <w:lang w:val="en-US"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Thêm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AA2A16" w14:textId="0E57ECAC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7" w:history="1">
        <w:r w:rsidRPr="0002322D">
          <w:rPr>
            <w:rStyle w:val="Hyperlink"/>
            <w:iCs/>
            <w:noProof/>
            <w:lang w:val="en-US"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Sửa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1D6F8D" w14:textId="14C4991B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8" w:history="1">
        <w:r w:rsidRPr="0002322D">
          <w:rPr>
            <w:rStyle w:val="Hyperlink"/>
            <w:iCs/>
            <w:noProof/>
            <w:lang w:val="en-US"/>
          </w:rPr>
          <w:t>2.17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4D3ABA" w14:textId="3C201C92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29" w:history="1">
        <w:r w:rsidRPr="0002322D">
          <w:rPr>
            <w:rStyle w:val="Hyperlink"/>
            <w:iCs/>
            <w:noProof/>
            <w:lang w:val="en-US"/>
          </w:rPr>
          <w:t>2.18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Dialog Tìm kiếm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D2EED9" w14:textId="53C6C54E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0" w:history="1">
        <w:r w:rsidRPr="0002322D">
          <w:rPr>
            <w:rStyle w:val="Hyperlink"/>
            <w:iCs/>
            <w:noProof/>
            <w:lang w:val="en-US"/>
          </w:rPr>
          <w:t>2.19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Tạo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1EFA5" w14:textId="01409D2F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1" w:history="1">
        <w:r w:rsidRPr="0002322D">
          <w:rPr>
            <w:rStyle w:val="Hyperlink"/>
            <w:iCs/>
            <w:noProof/>
            <w:lang w:val="en-US"/>
          </w:rPr>
          <w:t>2.20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Sửa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F36D9A" w14:textId="3CCB2837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2" w:history="1">
        <w:r w:rsidRPr="0002322D">
          <w:rPr>
            <w:rStyle w:val="Hyperlink"/>
            <w:iCs/>
            <w:noProof/>
            <w:lang w:val="en-US"/>
          </w:rPr>
          <w:t>2.21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noProof/>
            <w:lang w:val="en-US"/>
          </w:rPr>
          <w:t>Quản lý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C06C8F" w14:textId="1BD825C1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3" w:history="1">
        <w:r w:rsidRPr="0002322D">
          <w:rPr>
            <w:rStyle w:val="Hyperlink"/>
            <w:iCs/>
            <w:noProof/>
            <w:lang w:val="en-US"/>
          </w:rPr>
          <w:t>2.22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Dialog Tìm kiếm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118BF5" w14:textId="71568AC5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4" w:history="1">
        <w:r w:rsidRPr="0002322D">
          <w:rPr>
            <w:rStyle w:val="Hyperlink"/>
            <w:iCs/>
            <w:noProof/>
            <w:lang w:val="en-US"/>
          </w:rPr>
          <w:t>2.23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Tạo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32FFF5" w14:textId="382BC8DD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5" w:history="1">
        <w:r w:rsidRPr="0002322D">
          <w:rPr>
            <w:rStyle w:val="Hyperlink"/>
            <w:iCs/>
            <w:noProof/>
            <w:lang w:val="en-US"/>
          </w:rPr>
          <w:t>2.24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Quản lý mượn trả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923E90" w14:textId="701E2510" w:rsidR="00E113BB" w:rsidRDefault="00E113BB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98336" w:history="1">
        <w:r w:rsidRPr="0002322D">
          <w:rPr>
            <w:rStyle w:val="Hyperlink"/>
            <w:iCs/>
            <w:noProof/>
            <w:lang w:val="en-US"/>
          </w:rPr>
          <w:t>2.25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02322D">
          <w:rPr>
            <w:rStyle w:val="Hyperlink"/>
            <w:iCs/>
            <w:noProof/>
            <w:lang w:val="en-US"/>
          </w:rPr>
          <w:t>Lập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650DA8" w14:textId="4A76C4A6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77C99B87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CDE3911" w14:textId="12BE6D9D" w:rsidR="00767CB6" w:rsidRPr="00CD6D65" w:rsidRDefault="00767CB6" w:rsidP="00CD6D65">
      <w:pPr>
        <w:pStyle w:val="Heading1"/>
        <w:spacing w:line="360" w:lineRule="auto"/>
        <w:jc w:val="both"/>
      </w:pPr>
      <w:bookmarkStart w:id="0" w:name="_Toc176926925"/>
      <w:bookmarkStart w:id="1" w:name="_Toc48598310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648"/>
        <w:gridCol w:w="3780"/>
        <w:gridCol w:w="5213"/>
      </w:tblGrid>
      <w:tr w:rsidR="00767CB6" w14:paraId="0597C17C" w14:textId="77777777" w:rsidTr="005E52CD">
        <w:tc>
          <w:tcPr>
            <w:tcW w:w="648" w:type="dxa"/>
          </w:tcPr>
          <w:p w14:paraId="2440207D" w14:textId="77777777" w:rsidR="00767CB6" w:rsidRDefault="00767CB6" w:rsidP="00CD6D65">
            <w:pPr>
              <w:pStyle w:val="BodyText"/>
              <w:spacing w:after="0" w:line="240" w:lineRule="auto"/>
              <w:ind w:left="0"/>
            </w:pPr>
            <w:r>
              <w:t>STT</w:t>
            </w:r>
          </w:p>
        </w:tc>
        <w:tc>
          <w:tcPr>
            <w:tcW w:w="3780" w:type="dxa"/>
          </w:tcPr>
          <w:p w14:paraId="4B2B10AF" w14:textId="77777777" w:rsidR="00767CB6" w:rsidRDefault="00767CB6" w:rsidP="00B5246E">
            <w:pPr>
              <w:pStyle w:val="BodyText"/>
              <w:spacing w:after="0" w:line="240" w:lineRule="auto"/>
              <w:ind w:left="0"/>
              <w:jc w:val="center"/>
            </w:pPr>
            <w:r>
              <w:t>Tên màn hình</w:t>
            </w:r>
          </w:p>
        </w:tc>
        <w:tc>
          <w:tcPr>
            <w:tcW w:w="5213" w:type="dxa"/>
          </w:tcPr>
          <w:p w14:paraId="4E2BE908" w14:textId="77777777" w:rsidR="00767CB6" w:rsidRDefault="00767CB6" w:rsidP="00CD6D65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14:paraId="2900F01F" w14:textId="77777777" w:rsidTr="005E52CD">
        <w:tc>
          <w:tcPr>
            <w:tcW w:w="648" w:type="dxa"/>
          </w:tcPr>
          <w:p w14:paraId="29E662E7" w14:textId="76B2A43B" w:rsidR="00767CB6" w:rsidRPr="00B5246E" w:rsidRDefault="00E827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0" w:type="dxa"/>
          </w:tcPr>
          <w:p w14:paraId="066CFBE2" w14:textId="4A3414D2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213" w:type="dxa"/>
          </w:tcPr>
          <w:p w14:paraId="1E07B6EA" w14:textId="77403EB5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dùng để đăng nhập vào tài khoản để sử dụng những chức năng yêu cầu cần đăng nhập</w:t>
            </w:r>
          </w:p>
        </w:tc>
      </w:tr>
      <w:tr w:rsidR="008E6389" w14:paraId="52D5E49C" w14:textId="77777777" w:rsidTr="005E52CD">
        <w:tc>
          <w:tcPr>
            <w:tcW w:w="648" w:type="dxa"/>
          </w:tcPr>
          <w:p w14:paraId="5A0A405A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5653945C" w14:textId="0E49DCE1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K</w:t>
            </w:r>
            <w:r w:rsidR="00067B49">
              <w:rPr>
                <w:b/>
                <w:bCs/>
                <w:lang w:val="en-US"/>
              </w:rPr>
              <w:t>hách hàng</w:t>
            </w:r>
          </w:p>
        </w:tc>
        <w:tc>
          <w:tcPr>
            <w:tcW w:w="5213" w:type="dxa"/>
          </w:tcPr>
          <w:p w14:paraId="5F6F7B31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E82789" w14:paraId="794C1F40" w14:textId="77777777" w:rsidTr="005E52CD">
        <w:tc>
          <w:tcPr>
            <w:tcW w:w="648" w:type="dxa"/>
          </w:tcPr>
          <w:p w14:paraId="6FE66F1E" w14:textId="3F1628A4" w:rsidR="00E82789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80" w:type="dxa"/>
          </w:tcPr>
          <w:p w14:paraId="7641D22C" w14:textId="742506E2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5213" w:type="dxa"/>
          </w:tcPr>
          <w:p w14:paraId="5628E0FD" w14:textId="20D261F6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chính của trang web</w:t>
            </w:r>
          </w:p>
        </w:tc>
      </w:tr>
      <w:tr w:rsidR="00294AA2" w14:paraId="539524AD" w14:textId="77777777" w:rsidTr="005E52CD">
        <w:tc>
          <w:tcPr>
            <w:tcW w:w="648" w:type="dxa"/>
          </w:tcPr>
          <w:p w14:paraId="5A477AC1" w14:textId="44016DCA" w:rsidR="00294AA2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780" w:type="dxa"/>
          </w:tcPr>
          <w:p w14:paraId="033D1C9A" w14:textId="7DE4D935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bookmarkStart w:id="2" w:name="_Hlk48545486"/>
            <w:r>
              <w:rPr>
                <w:lang w:val="en-US"/>
              </w:rPr>
              <w:t>Danh sách</w:t>
            </w:r>
            <w:bookmarkEnd w:id="2"/>
          </w:p>
        </w:tc>
        <w:tc>
          <w:tcPr>
            <w:tcW w:w="5213" w:type="dxa"/>
          </w:tcPr>
          <w:p w14:paraId="5A7EF54B" w14:textId="19369750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hiển thị danh sách các sách</w:t>
            </w:r>
            <w:r w:rsidR="00533A9D">
              <w:rPr>
                <w:lang w:val="en-US"/>
              </w:rPr>
              <w:t xml:space="preserve"> (báo, tiểu </w:t>
            </w:r>
            <w:proofErr w:type="gramStart"/>
            <w:r w:rsidR="00533A9D">
              <w:rPr>
                <w:lang w:val="en-US"/>
              </w:rPr>
              <w:t>thuyết,...</w:t>
            </w:r>
            <w:proofErr w:type="gramEnd"/>
            <w:r w:rsidR="00533A9D">
              <w:rPr>
                <w:lang w:val="en-US"/>
              </w:rPr>
              <w:t>)</w:t>
            </w:r>
            <w:r>
              <w:rPr>
                <w:lang w:val="en-US"/>
              </w:rPr>
              <w:t xml:space="preserve"> có trong thư viện</w:t>
            </w:r>
          </w:p>
        </w:tc>
      </w:tr>
      <w:tr w:rsidR="00294AA2" w14:paraId="17CED4CC" w14:textId="77777777" w:rsidTr="005E52CD">
        <w:tc>
          <w:tcPr>
            <w:tcW w:w="648" w:type="dxa"/>
          </w:tcPr>
          <w:p w14:paraId="2721CAFD" w14:textId="24F9FF81" w:rsidR="00294AA2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80" w:type="dxa"/>
          </w:tcPr>
          <w:p w14:paraId="5675077A" w14:textId="76FAFC36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Thông tin chi tiết</w:t>
            </w:r>
          </w:p>
        </w:tc>
        <w:tc>
          <w:tcPr>
            <w:tcW w:w="5213" w:type="dxa"/>
          </w:tcPr>
          <w:p w14:paraId="62ACBCAB" w14:textId="6AA080EC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hinh hiển thị thông tin chi tiết của sách</w:t>
            </w:r>
            <w:r w:rsidR="0073736B">
              <w:rPr>
                <w:lang w:val="en-US"/>
              </w:rPr>
              <w:t xml:space="preserve"> (báo, tiểu </w:t>
            </w:r>
            <w:proofErr w:type="gramStart"/>
            <w:r w:rsidR="0073736B">
              <w:rPr>
                <w:lang w:val="en-US"/>
              </w:rPr>
              <w:t>thuyết,...</w:t>
            </w:r>
            <w:proofErr w:type="gramEnd"/>
            <w:r w:rsidR="0073736B">
              <w:rPr>
                <w:lang w:val="en-US"/>
              </w:rPr>
              <w:t>)</w:t>
            </w:r>
          </w:p>
        </w:tc>
      </w:tr>
      <w:tr w:rsidR="008E6389" w14:paraId="56AADF26" w14:textId="77777777" w:rsidTr="005E52CD">
        <w:tc>
          <w:tcPr>
            <w:tcW w:w="648" w:type="dxa"/>
          </w:tcPr>
          <w:p w14:paraId="64503181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3881733" w14:textId="770984F4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Q</w:t>
            </w:r>
            <w:r w:rsidR="00067B49">
              <w:rPr>
                <w:b/>
                <w:bCs/>
                <w:lang w:val="en-US"/>
              </w:rPr>
              <w:t>uản lý</w:t>
            </w:r>
          </w:p>
        </w:tc>
        <w:tc>
          <w:tcPr>
            <w:tcW w:w="5213" w:type="dxa"/>
          </w:tcPr>
          <w:p w14:paraId="46EEEA9A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294AA2" w14:paraId="3E9748EF" w14:textId="77777777" w:rsidTr="005E52CD">
        <w:tc>
          <w:tcPr>
            <w:tcW w:w="648" w:type="dxa"/>
          </w:tcPr>
          <w:p w14:paraId="5CDC7BE7" w14:textId="47A7EDAC" w:rsidR="00294AA2" w:rsidRDefault="00B20063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780" w:type="dxa"/>
          </w:tcPr>
          <w:p w14:paraId="118A3346" w14:textId="3A7DC256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5213" w:type="dxa"/>
          </w:tcPr>
          <w:p w14:paraId="7DDDBC8C" w14:textId="1AFBA1DF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tài khoản</w:t>
            </w:r>
          </w:p>
        </w:tc>
      </w:tr>
      <w:tr w:rsidR="00F4033F" w14:paraId="3071ACA3" w14:textId="77777777" w:rsidTr="005E52CD">
        <w:tc>
          <w:tcPr>
            <w:tcW w:w="648" w:type="dxa"/>
          </w:tcPr>
          <w:p w14:paraId="7F9C3580" w14:textId="1055C8B0" w:rsidR="00F4033F" w:rsidRDefault="00B20063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780" w:type="dxa"/>
          </w:tcPr>
          <w:p w14:paraId="26BD7001" w14:textId="14DC8AF0" w:rsidR="00F4033F" w:rsidRDefault="00F4033F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tài khoản</w:t>
            </w:r>
          </w:p>
        </w:tc>
        <w:tc>
          <w:tcPr>
            <w:tcW w:w="5213" w:type="dxa"/>
          </w:tcPr>
          <w:p w14:paraId="4C7E9D9F" w14:textId="21116ED9" w:rsidR="00F4033F" w:rsidRDefault="00A67D3C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</w:t>
            </w:r>
            <w:r w:rsidR="00F4033F">
              <w:rPr>
                <w:lang w:val="en-US"/>
              </w:rPr>
              <w:t xml:space="preserve"> tìm kiếm tài khoản</w:t>
            </w:r>
          </w:p>
        </w:tc>
      </w:tr>
      <w:tr w:rsidR="00A11A41" w14:paraId="106CFD8C" w14:textId="77777777" w:rsidTr="005E52CD">
        <w:tc>
          <w:tcPr>
            <w:tcW w:w="648" w:type="dxa"/>
          </w:tcPr>
          <w:p w14:paraId="35412EC2" w14:textId="4600BC50" w:rsidR="00A11A41" w:rsidRDefault="00B20063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780" w:type="dxa"/>
          </w:tcPr>
          <w:p w14:paraId="20AB974E" w14:textId="6BCADD85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tài khoản</w:t>
            </w:r>
          </w:p>
        </w:tc>
        <w:tc>
          <w:tcPr>
            <w:tcW w:w="5213" w:type="dxa"/>
          </w:tcPr>
          <w:p w14:paraId="71D8421B" w14:textId="41D4EAFB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tài khoản</w:t>
            </w:r>
          </w:p>
        </w:tc>
      </w:tr>
      <w:tr w:rsidR="008D0902" w14:paraId="263C6260" w14:textId="77777777" w:rsidTr="005E52CD">
        <w:tc>
          <w:tcPr>
            <w:tcW w:w="648" w:type="dxa"/>
          </w:tcPr>
          <w:p w14:paraId="6F0FF048" w14:textId="254521A1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780" w:type="dxa"/>
          </w:tcPr>
          <w:p w14:paraId="5181FC3B" w14:textId="7932F8D8" w:rsidR="008D0902" w:rsidRDefault="008D0902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Sửa tài khoản</w:t>
            </w:r>
          </w:p>
        </w:tc>
        <w:tc>
          <w:tcPr>
            <w:tcW w:w="5213" w:type="dxa"/>
          </w:tcPr>
          <w:p w14:paraId="02B649DD" w14:textId="1B67AB65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t</w:t>
            </w:r>
            <w:r>
              <w:rPr>
                <w:lang w:val="en-US"/>
              </w:rPr>
              <w:t>ài khoản</w:t>
            </w:r>
          </w:p>
        </w:tc>
      </w:tr>
      <w:tr w:rsidR="008D0902" w14:paraId="18AC62C6" w14:textId="77777777" w:rsidTr="002B4F8F">
        <w:trPr>
          <w:trHeight w:val="197"/>
        </w:trPr>
        <w:tc>
          <w:tcPr>
            <w:tcW w:w="648" w:type="dxa"/>
          </w:tcPr>
          <w:p w14:paraId="52DC8BAD" w14:textId="6827EBC9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780" w:type="dxa"/>
          </w:tcPr>
          <w:p w14:paraId="71E74130" w14:textId="60A12A5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độc giả</w:t>
            </w:r>
          </w:p>
        </w:tc>
        <w:tc>
          <w:tcPr>
            <w:tcW w:w="5213" w:type="dxa"/>
          </w:tcPr>
          <w:p w14:paraId="4FBCCA5E" w14:textId="29BD3A9A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độc giả</w:t>
            </w:r>
          </w:p>
        </w:tc>
      </w:tr>
      <w:tr w:rsidR="008D0902" w14:paraId="3B92F121" w14:textId="77777777" w:rsidTr="005E52CD">
        <w:tc>
          <w:tcPr>
            <w:tcW w:w="648" w:type="dxa"/>
          </w:tcPr>
          <w:p w14:paraId="1D8F8CF6" w14:textId="741F0EA9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780" w:type="dxa"/>
          </w:tcPr>
          <w:p w14:paraId="271F75FC" w14:textId="21E1D1D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độc giả</w:t>
            </w:r>
          </w:p>
        </w:tc>
        <w:tc>
          <w:tcPr>
            <w:tcW w:w="5213" w:type="dxa"/>
          </w:tcPr>
          <w:p w14:paraId="7CFE1C5C" w14:textId="08661D17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độc giả</w:t>
            </w:r>
          </w:p>
        </w:tc>
      </w:tr>
      <w:tr w:rsidR="008D0902" w14:paraId="068B9385" w14:textId="77777777" w:rsidTr="005E52CD">
        <w:tc>
          <w:tcPr>
            <w:tcW w:w="648" w:type="dxa"/>
          </w:tcPr>
          <w:p w14:paraId="4A80F81C" w14:textId="3536779A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780" w:type="dxa"/>
          </w:tcPr>
          <w:p w14:paraId="50BB2B5A" w14:textId="55217F67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5213" w:type="dxa"/>
          </w:tcPr>
          <w:p w14:paraId="377B0C17" w14:textId="5F923F1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tác giả</w:t>
            </w:r>
          </w:p>
        </w:tc>
      </w:tr>
      <w:tr w:rsidR="008D0902" w14:paraId="1022DE06" w14:textId="77777777" w:rsidTr="005E52CD">
        <w:tc>
          <w:tcPr>
            <w:tcW w:w="648" w:type="dxa"/>
          </w:tcPr>
          <w:p w14:paraId="7CBE73B2" w14:textId="1163AB72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780" w:type="dxa"/>
          </w:tcPr>
          <w:p w14:paraId="3169609C" w14:textId="2F3833E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 tác giả</w:t>
            </w:r>
          </w:p>
        </w:tc>
        <w:tc>
          <w:tcPr>
            <w:tcW w:w="5213" w:type="dxa"/>
          </w:tcPr>
          <w:p w14:paraId="32AC1EB5" w14:textId="3E63835D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tác giả</w:t>
            </w:r>
          </w:p>
        </w:tc>
      </w:tr>
      <w:tr w:rsidR="008D0902" w14:paraId="5D4A2ACC" w14:textId="77777777" w:rsidTr="005E52CD">
        <w:tc>
          <w:tcPr>
            <w:tcW w:w="648" w:type="dxa"/>
          </w:tcPr>
          <w:p w14:paraId="3BBDA1F3" w14:textId="356FA220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780" w:type="dxa"/>
          </w:tcPr>
          <w:p w14:paraId="74FABABF" w14:textId="481F6CC5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Sửa tác giả</w:t>
            </w:r>
          </w:p>
        </w:tc>
        <w:tc>
          <w:tcPr>
            <w:tcW w:w="5213" w:type="dxa"/>
          </w:tcPr>
          <w:p w14:paraId="51DB1890" w14:textId="546DC609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tác giả</w:t>
            </w:r>
          </w:p>
        </w:tc>
      </w:tr>
      <w:tr w:rsidR="008D0902" w14:paraId="7BC688E1" w14:textId="77777777" w:rsidTr="005E52CD">
        <w:tc>
          <w:tcPr>
            <w:tcW w:w="648" w:type="dxa"/>
          </w:tcPr>
          <w:p w14:paraId="4C58CCF1" w14:textId="4BF26DA7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780" w:type="dxa"/>
          </w:tcPr>
          <w:p w14:paraId="05BB2381" w14:textId="791DBED6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5213" w:type="dxa"/>
          </w:tcPr>
          <w:p w14:paraId="774DB931" w14:textId="5AE79C72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nhà xuất bản</w:t>
            </w:r>
          </w:p>
        </w:tc>
      </w:tr>
      <w:tr w:rsidR="008D0902" w14:paraId="33F46AF7" w14:textId="77777777" w:rsidTr="005E52CD">
        <w:tc>
          <w:tcPr>
            <w:tcW w:w="648" w:type="dxa"/>
          </w:tcPr>
          <w:p w14:paraId="42EFA06D" w14:textId="068B9B0C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780" w:type="dxa"/>
          </w:tcPr>
          <w:p w14:paraId="7DEA47CA" w14:textId="0A575C9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Thêm nhà xuất bản</w:t>
            </w:r>
          </w:p>
        </w:tc>
        <w:tc>
          <w:tcPr>
            <w:tcW w:w="5213" w:type="dxa"/>
          </w:tcPr>
          <w:p w14:paraId="1FD11A8E" w14:textId="0B609B28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nhà xuất bản</w:t>
            </w:r>
          </w:p>
        </w:tc>
      </w:tr>
      <w:tr w:rsidR="008D0902" w14:paraId="73172750" w14:textId="77777777" w:rsidTr="005E52CD">
        <w:tc>
          <w:tcPr>
            <w:tcW w:w="648" w:type="dxa"/>
          </w:tcPr>
          <w:p w14:paraId="0BC62598" w14:textId="7208C5E2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780" w:type="dxa"/>
          </w:tcPr>
          <w:p w14:paraId="4B9CFF1A" w14:textId="4E62813D" w:rsidR="008D0902" w:rsidRDefault="008D0902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Sửa nhà xuất bản</w:t>
            </w:r>
          </w:p>
        </w:tc>
        <w:tc>
          <w:tcPr>
            <w:tcW w:w="5213" w:type="dxa"/>
          </w:tcPr>
          <w:p w14:paraId="60F35BD7" w14:textId="6183E819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nhà xuất bản</w:t>
            </w:r>
          </w:p>
        </w:tc>
      </w:tr>
      <w:tr w:rsidR="008D0902" w14:paraId="1A525F4D" w14:textId="77777777" w:rsidTr="005E52CD">
        <w:tc>
          <w:tcPr>
            <w:tcW w:w="648" w:type="dxa"/>
          </w:tcPr>
          <w:p w14:paraId="3BB282C1" w14:textId="6C10C465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3780" w:type="dxa"/>
          </w:tcPr>
          <w:p w14:paraId="4A4F02CD" w14:textId="052F15DA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đầu sách</w:t>
            </w:r>
          </w:p>
        </w:tc>
        <w:tc>
          <w:tcPr>
            <w:tcW w:w="5213" w:type="dxa"/>
          </w:tcPr>
          <w:p w14:paraId="542B4066" w14:textId="518D0AF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đầu sách</w:t>
            </w:r>
          </w:p>
        </w:tc>
      </w:tr>
      <w:tr w:rsidR="008D0902" w14:paraId="40A895F5" w14:textId="77777777" w:rsidTr="005E52CD">
        <w:tc>
          <w:tcPr>
            <w:tcW w:w="648" w:type="dxa"/>
          </w:tcPr>
          <w:p w14:paraId="43F7676E" w14:textId="16011026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780" w:type="dxa"/>
          </w:tcPr>
          <w:p w14:paraId="0547C167" w14:textId="3902B33C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Tìm kiếm đầu sách</w:t>
            </w:r>
          </w:p>
        </w:tc>
        <w:tc>
          <w:tcPr>
            <w:tcW w:w="5213" w:type="dxa"/>
          </w:tcPr>
          <w:p w14:paraId="2CD3491D" w14:textId="1D875ABB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đầu sách</w:t>
            </w:r>
          </w:p>
        </w:tc>
      </w:tr>
      <w:tr w:rsidR="008D0902" w14:paraId="030E9495" w14:textId="77777777" w:rsidTr="005E52CD">
        <w:tc>
          <w:tcPr>
            <w:tcW w:w="648" w:type="dxa"/>
          </w:tcPr>
          <w:p w14:paraId="5BA26D80" w14:textId="2AF40222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3780" w:type="dxa"/>
          </w:tcPr>
          <w:p w14:paraId="014FA89C" w14:textId="1EF4789A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 đầu sách</w:t>
            </w:r>
          </w:p>
        </w:tc>
        <w:tc>
          <w:tcPr>
            <w:tcW w:w="5213" w:type="dxa"/>
          </w:tcPr>
          <w:p w14:paraId="68042BBB" w14:textId="25BCCEE4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đầu sách</w:t>
            </w:r>
          </w:p>
        </w:tc>
      </w:tr>
      <w:tr w:rsidR="008D0902" w14:paraId="478F8EB7" w14:textId="77777777" w:rsidTr="005E52CD">
        <w:tc>
          <w:tcPr>
            <w:tcW w:w="648" w:type="dxa"/>
          </w:tcPr>
          <w:p w14:paraId="6DF64BA8" w14:textId="7416ADB1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780" w:type="dxa"/>
          </w:tcPr>
          <w:p w14:paraId="1CC14EDD" w14:textId="189DFB51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Sửa đầu sách</w:t>
            </w:r>
          </w:p>
        </w:tc>
        <w:tc>
          <w:tcPr>
            <w:tcW w:w="5213" w:type="dxa"/>
          </w:tcPr>
          <w:p w14:paraId="3EFB3E3D" w14:textId="36A4D416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đầu sách</w:t>
            </w:r>
          </w:p>
        </w:tc>
      </w:tr>
      <w:tr w:rsidR="008D0902" w14:paraId="2137C915" w14:textId="77777777" w:rsidTr="005E52CD">
        <w:tc>
          <w:tcPr>
            <w:tcW w:w="648" w:type="dxa"/>
          </w:tcPr>
          <w:p w14:paraId="4A96AAB7" w14:textId="23EECC8F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3780" w:type="dxa"/>
          </w:tcPr>
          <w:p w14:paraId="11201D01" w14:textId="7A65FFD1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5213" w:type="dxa"/>
          </w:tcPr>
          <w:p w14:paraId="18055FC5" w14:textId="5ED5A9F6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sách</w:t>
            </w:r>
          </w:p>
        </w:tc>
      </w:tr>
      <w:tr w:rsidR="008D0902" w14:paraId="24C5DBB6" w14:textId="77777777" w:rsidTr="005E52CD">
        <w:tc>
          <w:tcPr>
            <w:tcW w:w="648" w:type="dxa"/>
          </w:tcPr>
          <w:p w14:paraId="458F56E6" w14:textId="55AB3F2D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3780" w:type="dxa"/>
          </w:tcPr>
          <w:p w14:paraId="270597F0" w14:textId="394DFA47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sách</w:t>
            </w:r>
          </w:p>
        </w:tc>
        <w:tc>
          <w:tcPr>
            <w:tcW w:w="5213" w:type="dxa"/>
          </w:tcPr>
          <w:p w14:paraId="1CA2989F" w14:textId="144BCCEC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sách</w:t>
            </w:r>
          </w:p>
        </w:tc>
      </w:tr>
      <w:tr w:rsidR="008D0902" w14:paraId="647508A3" w14:textId="77777777" w:rsidTr="005E52CD">
        <w:tc>
          <w:tcPr>
            <w:tcW w:w="648" w:type="dxa"/>
          </w:tcPr>
          <w:p w14:paraId="72C25C48" w14:textId="25A385D4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3780" w:type="dxa"/>
          </w:tcPr>
          <w:p w14:paraId="255B28CC" w14:textId="3C0CDE43" w:rsidR="008D0902" w:rsidRDefault="008D0902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sách</w:t>
            </w:r>
          </w:p>
        </w:tc>
        <w:tc>
          <w:tcPr>
            <w:tcW w:w="5213" w:type="dxa"/>
          </w:tcPr>
          <w:p w14:paraId="3538F0A7" w14:textId="66933ED9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sách</w:t>
            </w:r>
          </w:p>
        </w:tc>
      </w:tr>
      <w:tr w:rsidR="008D0902" w14:paraId="01C55907" w14:textId="77777777" w:rsidTr="005E52CD">
        <w:tc>
          <w:tcPr>
            <w:tcW w:w="648" w:type="dxa"/>
          </w:tcPr>
          <w:p w14:paraId="1A2AF587" w14:textId="1901720A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3780" w:type="dxa"/>
          </w:tcPr>
          <w:p w14:paraId="7D1A02FF" w14:textId="2C820EFD" w:rsidR="008D0902" w:rsidRDefault="008D0902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Quản lý mượn trả</w:t>
            </w:r>
          </w:p>
        </w:tc>
        <w:tc>
          <w:tcPr>
            <w:tcW w:w="5213" w:type="dxa"/>
          </w:tcPr>
          <w:p w14:paraId="69F1F15C" w14:textId="4DFC7182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mượn trả</w:t>
            </w:r>
          </w:p>
        </w:tc>
      </w:tr>
      <w:tr w:rsidR="008D0902" w14:paraId="4DC7AA84" w14:textId="77777777" w:rsidTr="005E52CD">
        <w:tc>
          <w:tcPr>
            <w:tcW w:w="648" w:type="dxa"/>
          </w:tcPr>
          <w:p w14:paraId="48279C1B" w14:textId="4C93A748" w:rsidR="008D0902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780" w:type="dxa"/>
          </w:tcPr>
          <w:p w14:paraId="329CA342" w14:textId="6DA783CE" w:rsidR="008D0902" w:rsidRDefault="008D0902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Lập báo cáo</w:t>
            </w:r>
          </w:p>
        </w:tc>
        <w:tc>
          <w:tcPr>
            <w:tcW w:w="5213" w:type="dxa"/>
          </w:tcPr>
          <w:p w14:paraId="3E2FE096" w14:textId="61EA3FA8" w:rsidR="008D0902" w:rsidRDefault="008D0902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lập báo cáo</w:t>
            </w:r>
          </w:p>
        </w:tc>
      </w:tr>
      <w:tr w:rsidR="00B20063" w14:paraId="4D1DFB3F" w14:textId="77777777" w:rsidTr="005E52CD">
        <w:tc>
          <w:tcPr>
            <w:tcW w:w="648" w:type="dxa"/>
          </w:tcPr>
          <w:p w14:paraId="4B4F9E0E" w14:textId="77777777" w:rsidR="00B20063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486F6B6F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</w:p>
        </w:tc>
        <w:tc>
          <w:tcPr>
            <w:tcW w:w="5213" w:type="dxa"/>
          </w:tcPr>
          <w:p w14:paraId="757964D3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B20063" w14:paraId="7CF7D6FC" w14:textId="77777777" w:rsidTr="005E52CD">
        <w:tc>
          <w:tcPr>
            <w:tcW w:w="648" w:type="dxa"/>
          </w:tcPr>
          <w:p w14:paraId="6D9D7496" w14:textId="77777777" w:rsidR="00B20063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4C8E8452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</w:p>
        </w:tc>
        <w:tc>
          <w:tcPr>
            <w:tcW w:w="5213" w:type="dxa"/>
          </w:tcPr>
          <w:p w14:paraId="127711F0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B20063" w14:paraId="24D3CC58" w14:textId="77777777" w:rsidTr="005E52CD">
        <w:tc>
          <w:tcPr>
            <w:tcW w:w="648" w:type="dxa"/>
          </w:tcPr>
          <w:p w14:paraId="310334E8" w14:textId="77777777" w:rsidR="00B20063" w:rsidRDefault="00B20063" w:rsidP="008D090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6311669F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</w:p>
        </w:tc>
        <w:tc>
          <w:tcPr>
            <w:tcW w:w="5213" w:type="dxa"/>
          </w:tcPr>
          <w:p w14:paraId="2D9AC066" w14:textId="77777777" w:rsidR="00B20063" w:rsidRDefault="00B20063" w:rsidP="008D090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</w:tbl>
    <w:p w14:paraId="2408A92F" w14:textId="77777777"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48598311"/>
      <w:r>
        <w:lastRenderedPageBreak/>
        <w:t>Mô tả chi tiết mỗi màn hình</w:t>
      </w:r>
      <w:bookmarkEnd w:id="3"/>
      <w:bookmarkEnd w:id="4"/>
    </w:p>
    <w:p w14:paraId="5906373D" w14:textId="24944052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5" w:name="_Toc48598312"/>
      <w:r w:rsidRPr="003319F2">
        <w:rPr>
          <w:iCs/>
          <w:color w:val="000000" w:themeColor="text1"/>
          <w:lang w:val="en-US"/>
        </w:rPr>
        <w:t>Đăng nhập</w:t>
      </w:r>
      <w:bookmarkEnd w:id="5"/>
    </w:p>
    <w:p w14:paraId="5E820283" w14:textId="1E058DF0" w:rsidR="00767CB6" w:rsidRPr="003319F2" w:rsidRDefault="003319F2" w:rsidP="00767CB6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noProof/>
          <w:color w:val="000000" w:themeColor="text1"/>
          <w:lang w:val="en-US"/>
        </w:rPr>
        <w:drawing>
          <wp:inline distT="0" distB="0" distL="0" distR="0" wp14:anchorId="5623042E" wp14:editId="7356B0A1">
            <wp:extent cx="5732145" cy="27031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63F" w14:textId="6CBFFAA4" w:rsidR="00767CB6" w:rsidRDefault="00165C4F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nhập Tên đăng nhập và Mật khẩu và bấm [Đăng nhập] để đăng nhập. Sau khi đăng nhập thành công thì sẽ được di chuyển đến trang chủ tùy theo phân hệ:</w:t>
      </w:r>
    </w:p>
    <w:p w14:paraId="1BFF4C3C" w14:textId="2177E49B" w:rsidR="00165C4F" w:rsidRPr="00165C4F" w:rsidRDefault="00165C4F" w:rsidP="00165C4F">
      <w:pPr>
        <w:pStyle w:val="ListParagraph"/>
        <w:numPr>
          <w:ilvl w:val="0"/>
          <w:numId w:val="41"/>
        </w:numPr>
        <w:spacing w:line="360" w:lineRule="auto"/>
        <w:rPr>
          <w:iCs/>
          <w:color w:val="000000" w:themeColor="text1"/>
          <w:lang w:val="en-US"/>
        </w:rPr>
      </w:pPr>
      <w:r w:rsidRPr="00165C4F">
        <w:rPr>
          <w:iCs/>
          <w:color w:val="000000" w:themeColor="text1"/>
          <w:lang w:val="en-US"/>
        </w:rPr>
        <w:t>Phân hệ Khách hàng: Màn hình Trang chủ</w:t>
      </w:r>
    </w:p>
    <w:p w14:paraId="0F89CBD4" w14:textId="237E12C5" w:rsidR="00165C4F" w:rsidRPr="00165C4F" w:rsidRDefault="00165C4F" w:rsidP="00165C4F">
      <w:pPr>
        <w:pStyle w:val="ListParagraph"/>
        <w:numPr>
          <w:ilvl w:val="0"/>
          <w:numId w:val="41"/>
        </w:numPr>
        <w:spacing w:line="360" w:lineRule="auto"/>
        <w:rPr>
          <w:iCs/>
          <w:color w:val="000000" w:themeColor="text1"/>
          <w:lang w:val="en-US"/>
        </w:rPr>
      </w:pPr>
      <w:r w:rsidRPr="00165C4F">
        <w:rPr>
          <w:iCs/>
          <w:color w:val="000000" w:themeColor="text1"/>
          <w:lang w:val="en-US"/>
        </w:rPr>
        <w:t>Phân hệ Quản lý: Màn hình</w:t>
      </w:r>
    </w:p>
    <w:p w14:paraId="7AA495FC" w14:textId="09F90C45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6" w:name="_Toc48598313"/>
      <w:r w:rsidRPr="003319F2">
        <w:rPr>
          <w:iCs/>
          <w:color w:val="000000" w:themeColor="text1"/>
          <w:lang w:val="en-US"/>
        </w:rPr>
        <w:lastRenderedPageBreak/>
        <w:t>Trang chủ</w:t>
      </w:r>
      <w:bookmarkEnd w:id="6"/>
    </w:p>
    <w:p w14:paraId="171AE25B" w14:textId="617267FF" w:rsidR="00767CB6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D0C79AD" wp14:editId="16EBD63A">
            <wp:extent cx="5732145" cy="63449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AFE" w14:textId="3E4E0E8B" w:rsidR="003C2F0F" w:rsidRDefault="00533A9D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Trang chủ, người dùng có thể thực hiện những thao tác sau:</w:t>
      </w:r>
    </w:p>
    <w:p w14:paraId="12A96587" w14:textId="0D8F2242" w:rsidR="00533A9D" w:rsidRDefault="00533A9D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Chọn vào các lựa chọn ở thanh Menu ở đầu trang web (Sách bộ môn, Sách tham khảo, Truyện tranh, Báo chí, Tiểu thuyết) để chuyển đến </w:t>
      </w:r>
      <w:r w:rsidR="00250082" w:rsidRPr="00250082">
        <w:rPr>
          <w:iCs/>
          <w:color w:val="000000" w:themeColor="text1"/>
          <w:lang w:val="en-US"/>
        </w:rPr>
        <w:t>màn hình Danh sách. Màn hình Danh sách sẽ hiển thị danh sách tùy theo lựa chọn ở thanh Menu</w:t>
      </w:r>
    </w:p>
    <w:p w14:paraId="56D61389" w14:textId="27704BD7" w:rsidR="00250082" w:rsidRP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Bấm vào nút [Đăng nhập] để di chuyển đến màn hình Đăng nhập</w:t>
      </w:r>
    </w:p>
    <w:p w14:paraId="6D68E59A" w14:textId="1A1A4B1A" w:rsid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Thực hiện tìm kiếm sách (báo, tiểu </w:t>
      </w:r>
      <w:proofErr w:type="gramStart"/>
      <w:r w:rsidRPr="00250082">
        <w:rPr>
          <w:iCs/>
          <w:color w:val="000000" w:themeColor="text1"/>
          <w:lang w:val="en-US"/>
        </w:rPr>
        <w:t>thuyết,...</w:t>
      </w:r>
      <w:proofErr w:type="gramEnd"/>
      <w:r w:rsidRPr="00250082">
        <w:rPr>
          <w:iCs/>
          <w:color w:val="000000" w:themeColor="text1"/>
          <w:lang w:val="en-US"/>
        </w:rPr>
        <w:t>) bằng cách chọn combobox loại tìm kiếm và nhập từ khóa muốn tìm kiếm, sau đó bấm [Tìm kiếm] để hiển thị kết quả tìm kiếm</w:t>
      </w:r>
    </w:p>
    <w:p w14:paraId="7DBFEFAB" w14:textId="544DF95E" w:rsidR="00250082" w:rsidRP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lastRenderedPageBreak/>
        <w:t xml:space="preserve">Ở vùng danh sách hiển thị </w:t>
      </w:r>
      <w:r w:rsidR="002C7A82">
        <w:rPr>
          <w:iCs/>
          <w:color w:val="000000" w:themeColor="text1"/>
          <w:lang w:val="en-US"/>
        </w:rPr>
        <w:t>s</w:t>
      </w:r>
      <w:r w:rsidR="0025401A">
        <w:rPr>
          <w:iCs/>
          <w:color w:val="000000" w:themeColor="text1"/>
          <w:lang w:val="en-US"/>
        </w:rPr>
        <w:t xml:space="preserve">ách </w:t>
      </w:r>
      <w:r w:rsidR="002C7A82">
        <w:rPr>
          <w:iCs/>
          <w:color w:val="000000" w:themeColor="text1"/>
          <w:lang w:val="en-US"/>
        </w:rPr>
        <w:t>mới bên dưới</w:t>
      </w:r>
      <w:r w:rsidR="0025401A">
        <w:rPr>
          <w:iCs/>
          <w:color w:val="000000" w:themeColor="text1"/>
          <w:lang w:val="en-US"/>
        </w:rPr>
        <w:t xml:space="preserve">, bấm nút [Xem chi tiết] </w:t>
      </w:r>
      <w:r w:rsidR="002C7A82">
        <w:rPr>
          <w:iCs/>
          <w:color w:val="000000" w:themeColor="text1"/>
          <w:lang w:val="en-US"/>
        </w:rPr>
        <w:t xml:space="preserve">ở trên từng sách </w:t>
      </w:r>
      <w:r w:rsidR="0025401A">
        <w:rPr>
          <w:iCs/>
          <w:color w:val="000000" w:themeColor="text1"/>
          <w:lang w:val="en-US"/>
        </w:rPr>
        <w:t>để di chuyển đến màn hình Thông tin chi tiết</w:t>
      </w:r>
      <w:r w:rsidR="005D78CF">
        <w:rPr>
          <w:iCs/>
          <w:color w:val="000000" w:themeColor="text1"/>
          <w:lang w:val="en-US"/>
        </w:rPr>
        <w:t>.</w:t>
      </w:r>
    </w:p>
    <w:p w14:paraId="2FBB1208" w14:textId="647E2E71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7" w:name="_Toc48598314"/>
      <w:r w:rsidRPr="00CD6D65">
        <w:rPr>
          <w:iCs/>
          <w:color w:val="000000" w:themeColor="text1"/>
          <w:lang w:val="en-US"/>
        </w:rPr>
        <w:t>Danh sách</w:t>
      </w:r>
      <w:bookmarkEnd w:id="7"/>
    </w:p>
    <w:p w14:paraId="36AF84B0" w14:textId="50319646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95EE921" wp14:editId="1E2E1FD1">
            <wp:extent cx="5732145" cy="63449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E3B" w14:textId="6363A6D0" w:rsidR="00CD6D65" w:rsidRDefault="005C6FA9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Trang chủ, c</w:t>
      </w:r>
      <w:r w:rsidRPr="00250082">
        <w:rPr>
          <w:iCs/>
          <w:color w:val="000000" w:themeColor="text1"/>
          <w:lang w:val="en-US"/>
        </w:rPr>
        <w:t>họn vào các lựa chọn ở thanh Menu ở đầu trang web (Sách bộ môn, Sách tham khảo, Truyện tranh, Báo chí, Tiểu thuyết) để chuyển đến màn hình Danh sách</w:t>
      </w:r>
    </w:p>
    <w:p w14:paraId="7EDC8261" w14:textId="77777777" w:rsidR="005C6FA9" w:rsidRPr="00250082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Bấm vào nút [Đăng nhập] để di chuyển đến màn hình Đăng nhập</w:t>
      </w:r>
    </w:p>
    <w:p w14:paraId="4F61313C" w14:textId="77777777" w:rsidR="008E64A7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Thực hiện tìm kiếm sách (báo, tiểu </w:t>
      </w:r>
      <w:proofErr w:type="gramStart"/>
      <w:r w:rsidRPr="00250082">
        <w:rPr>
          <w:iCs/>
          <w:color w:val="000000" w:themeColor="text1"/>
          <w:lang w:val="en-US"/>
        </w:rPr>
        <w:t>thuyết,...</w:t>
      </w:r>
      <w:proofErr w:type="gramEnd"/>
      <w:r w:rsidRPr="00250082">
        <w:rPr>
          <w:iCs/>
          <w:color w:val="000000" w:themeColor="text1"/>
          <w:lang w:val="en-US"/>
        </w:rPr>
        <w:t>) bằng cách chọn combobox loại tìm kiếm và nhập từ khóa muốn tìm kiếm, sau đó bấm [Tìm kiếm] để hiển thị kết quả tìm kiếm</w:t>
      </w:r>
    </w:p>
    <w:p w14:paraId="01037845" w14:textId="3F46444A" w:rsidR="005C6FA9" w:rsidRPr="008E64A7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8E64A7">
        <w:rPr>
          <w:iCs/>
          <w:color w:val="000000" w:themeColor="text1"/>
          <w:lang w:val="en-US"/>
        </w:rPr>
        <w:lastRenderedPageBreak/>
        <w:t>Ở vùng danh sách hiển thị sách mới bên dưới, bấm nút [Xem chi tiết] ở trên từng sách để di chuyển đến màn hình Thông tin chi tiết</w:t>
      </w:r>
      <w:r w:rsidR="003858AD">
        <w:rPr>
          <w:iCs/>
          <w:color w:val="000000" w:themeColor="text1"/>
          <w:lang w:val="en-US"/>
        </w:rPr>
        <w:t>.</w:t>
      </w:r>
    </w:p>
    <w:p w14:paraId="4B343C30" w14:textId="54AD94CB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8" w:name="_Toc48598315"/>
      <w:r>
        <w:rPr>
          <w:lang w:val="en-US"/>
        </w:rPr>
        <w:t>Thông tin chi tiết</w:t>
      </w:r>
      <w:bookmarkEnd w:id="8"/>
    </w:p>
    <w:p w14:paraId="2DF5E477" w14:textId="5C4670BC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55FD190" wp14:editId="2D93FF54">
            <wp:extent cx="5732145" cy="47288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2AD" w14:textId="4C12772D" w:rsidR="005D78CF" w:rsidRPr="003319F2" w:rsidRDefault="005D78CF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Bấm nút [Xem chi tiết] ở trên từng sách để di chuyển đến màn hình Thông tin chi tiết.</w:t>
      </w:r>
    </w:p>
    <w:p w14:paraId="3D2BCB61" w14:textId="290B15EF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9" w:name="_Toc48598316"/>
      <w:r>
        <w:rPr>
          <w:lang w:val="en-US"/>
        </w:rPr>
        <w:lastRenderedPageBreak/>
        <w:t>Quản lý tài khoản</w:t>
      </w:r>
      <w:bookmarkEnd w:id="9"/>
    </w:p>
    <w:p w14:paraId="54260BAC" w14:textId="43C0FE6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DED2F4D" wp14:editId="0360ADA2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19B" w14:textId="5D58A0E4" w:rsidR="00CD6D65" w:rsidRDefault="004A1C59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tài khoản</w:t>
      </w:r>
      <w:r w:rsidR="001B2DB1">
        <w:rPr>
          <w:iCs/>
          <w:color w:val="000000" w:themeColor="text1"/>
          <w:lang w:val="en-US"/>
        </w:rPr>
        <w:t>] trên ở SideMenu để mở màn hình Quản lý tài khoản</w:t>
      </w:r>
      <w:r w:rsidR="002909D2">
        <w:rPr>
          <w:iCs/>
          <w:color w:val="000000" w:themeColor="text1"/>
          <w:lang w:val="en-US"/>
        </w:rPr>
        <w:t>. Trên màn hình Quản lý tài khoản hiển thị Danh sách tài khoản</w:t>
      </w:r>
      <w:r w:rsidR="001B2DB1">
        <w:rPr>
          <w:iCs/>
          <w:color w:val="000000" w:themeColor="text1"/>
          <w:lang w:val="en-US"/>
        </w:rPr>
        <w:t>.</w:t>
      </w:r>
    </w:p>
    <w:p w14:paraId="2EF8C9C3" w14:textId="6E4611AF" w:rsidR="00DE047C" w:rsidRPr="00F4033F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2169ED" w14:textId="433602E4" w:rsidR="00DE047C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8D4711"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 w:rsidR="00F4033F">
        <w:rPr>
          <w:iCs/>
          <w:color w:val="000000" w:themeColor="text1"/>
          <w:lang w:val="en-US"/>
        </w:rPr>
        <w:t xml:space="preserve"> để mở </w:t>
      </w:r>
      <w:r w:rsidR="00A67D3C">
        <w:rPr>
          <w:iCs/>
          <w:color w:val="000000" w:themeColor="text1"/>
          <w:lang w:val="en-US"/>
        </w:rPr>
        <w:t>dialog</w:t>
      </w:r>
      <w:r w:rsidR="00F4033F">
        <w:rPr>
          <w:iCs/>
          <w:color w:val="000000" w:themeColor="text1"/>
          <w:lang w:val="en-US"/>
        </w:rPr>
        <w:t xml:space="preserve"> Tìm kiếm tài khoản</w:t>
      </w:r>
    </w:p>
    <w:p w14:paraId="7EE39A2D" w14:textId="3D0E3438" w:rsidR="00C90E9E" w:rsidRDefault="00C90E9E" w:rsidP="00C90E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 xml:space="preserve">Người dùng bấm vào nút </w:t>
      </w:r>
      <w:r w:rsidR="00BF332A">
        <w:rPr>
          <w:iCs/>
          <w:noProof/>
          <w:color w:val="000000" w:themeColor="text1"/>
          <w:lang w:val="en-US"/>
        </w:rPr>
        <w:drawing>
          <wp:inline distT="0" distB="0" distL="0" distR="0" wp14:anchorId="4DC72F97" wp14:editId="6D798F6A">
            <wp:extent cx="209373" cy="214741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19" cy="2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lang w:val="en-US"/>
        </w:rPr>
        <w:t xml:space="preserve"> để mở màn hình </w:t>
      </w:r>
      <w:r w:rsidR="00BF332A">
        <w:rPr>
          <w:iCs/>
          <w:color w:val="000000" w:themeColor="text1"/>
          <w:lang w:val="en-US"/>
        </w:rPr>
        <w:t>Sửa tài khoản</w:t>
      </w:r>
    </w:p>
    <w:p w14:paraId="01CF96E6" w14:textId="6BCD1BCF" w:rsidR="003C5B7E" w:rsidRPr="003319F2" w:rsidRDefault="003C5B7E" w:rsidP="003C5B7E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0" w:name="_Toc48598317"/>
      <w:r>
        <w:rPr>
          <w:lang w:val="en-US"/>
        </w:rPr>
        <w:t xml:space="preserve">Dialog </w:t>
      </w:r>
      <w:r>
        <w:rPr>
          <w:iCs/>
          <w:color w:val="000000" w:themeColor="text1"/>
          <w:lang w:val="en-US"/>
        </w:rPr>
        <w:t>Tìm kiếm tài khoản</w:t>
      </w:r>
      <w:bookmarkEnd w:id="10"/>
    </w:p>
    <w:p w14:paraId="07D4EA05" w14:textId="4351146D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52DC153" wp14:editId="2B8C6024">
            <wp:extent cx="5732145" cy="19367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127" w14:textId="68AEC3BA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tài khoản, người dùng bấm nút [</w:t>
      </w:r>
      <w:r w:rsidR="00485BFC">
        <w:rPr>
          <w:iCs/>
          <w:color w:val="000000" w:themeColor="text1"/>
          <w:lang w:val="en-US"/>
        </w:rPr>
        <w:t>Thao tác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014FE1B5" w14:textId="788F050B" w:rsidR="003C5B7E" w:rsidRPr="003E38D5" w:rsidRDefault="003C5B7E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</w:t>
      </w:r>
      <w:r w:rsidRPr="003E38D5">
        <w:rPr>
          <w:iCs/>
          <w:color w:val="000000" w:themeColor="text1"/>
          <w:lang w:val="en-US"/>
        </w:rPr>
        <w:lastRenderedPageBreak/>
        <w:t xml:space="preserve">nhập từ khóa tìm kiếm và bấm nút [Tìm kiếm] để </w:t>
      </w:r>
      <w:r w:rsidR="002909D2" w:rsidRPr="003E38D5">
        <w:rPr>
          <w:iCs/>
          <w:color w:val="000000" w:themeColor="text1"/>
          <w:lang w:val="en-US"/>
        </w:rPr>
        <w:t>hiển thị kết quả tìm kiếm ở màn hình Quản lý tài khoản.</w:t>
      </w:r>
    </w:p>
    <w:p w14:paraId="21C17A6C" w14:textId="7EAD5291" w:rsidR="002909D2" w:rsidRDefault="002909D2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[Tạo tài khoản] để mở màn hình Tạo tài khoản.</w:t>
      </w:r>
    </w:p>
    <w:p w14:paraId="5CC8DEB4" w14:textId="78E88D42" w:rsidR="003E38D5" w:rsidRDefault="003E38D5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tài khoản.</w:t>
      </w:r>
    </w:p>
    <w:p w14:paraId="49519AB8" w14:textId="26930C69" w:rsidR="003E38D5" w:rsidRPr="003319F2" w:rsidRDefault="003E38D5" w:rsidP="003E38D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1" w:name="_Toc48598318"/>
      <w:r>
        <w:rPr>
          <w:iCs/>
          <w:color w:val="000000" w:themeColor="text1"/>
          <w:lang w:val="en-US"/>
        </w:rPr>
        <w:t>Tạo tài khoản</w:t>
      </w:r>
      <w:bookmarkEnd w:id="11"/>
    </w:p>
    <w:p w14:paraId="55AF99BF" w14:textId="1A0556B1" w:rsidR="003E38D5" w:rsidRDefault="00A53971" w:rsidP="003E38D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DB712E" wp14:editId="06C820B2">
            <wp:extent cx="5732145" cy="32245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3AAC" w14:textId="6E98AEE0" w:rsidR="00A53971" w:rsidRPr="00E65270" w:rsidRDefault="00E65270" w:rsidP="00E6527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nhập thông tin tài khoản như Tên, Tên tài khoản, Mật khẩu, Địa chỉ, Ngày sinh, Giới tính, Chức vụ và bấm [Tạo] để thực hiện tạo tài khoản mới</w:t>
      </w:r>
    </w:p>
    <w:p w14:paraId="26D01320" w14:textId="07D4CA29" w:rsidR="00BB70B2" w:rsidRDefault="00E65270" w:rsidP="00BB70B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bấm [Hủy] để trở lại màn hình Quản lý tài khoản</w:t>
      </w:r>
    </w:p>
    <w:p w14:paraId="249012A8" w14:textId="62AD2195" w:rsidR="00A2010C" w:rsidRPr="003319F2" w:rsidRDefault="0010317A" w:rsidP="00A2010C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2" w:name="_Toc48598319"/>
      <w:r>
        <w:rPr>
          <w:iCs/>
          <w:color w:val="000000" w:themeColor="text1"/>
          <w:lang w:val="en-US"/>
        </w:rPr>
        <w:lastRenderedPageBreak/>
        <w:t>Sửa</w:t>
      </w:r>
      <w:r w:rsidR="00A2010C">
        <w:rPr>
          <w:iCs/>
          <w:color w:val="000000" w:themeColor="text1"/>
          <w:lang w:val="en-US"/>
        </w:rPr>
        <w:t xml:space="preserve"> tài khoản</w:t>
      </w:r>
      <w:bookmarkEnd w:id="12"/>
    </w:p>
    <w:p w14:paraId="095C2E4F" w14:textId="1AF31242" w:rsidR="00A2010C" w:rsidRDefault="0010317A" w:rsidP="00A2010C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A1031DC" wp14:editId="2753F21A">
            <wp:extent cx="5732145" cy="322453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8FD" w14:textId="08C490C4" w:rsidR="0010317A" w:rsidRPr="00E65270" w:rsidRDefault="0010317A" w:rsidP="0010317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nhập thông tin tài khoản như Tên, Tên tài khoản, Địa chỉ, Ngày sinh, Giới tính, Chức vụ và bấm [</w:t>
      </w:r>
      <w:r w:rsidR="009B57DD"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 w:rsidR="009B57DD">
        <w:rPr>
          <w:iCs/>
          <w:color w:val="000000" w:themeColor="text1"/>
          <w:lang w:val="en-US"/>
        </w:rPr>
        <w:t>chỉnh sửa thông tin</w:t>
      </w:r>
      <w:r w:rsidRPr="00E65270">
        <w:rPr>
          <w:iCs/>
          <w:color w:val="000000" w:themeColor="text1"/>
          <w:lang w:val="en-US"/>
        </w:rPr>
        <w:t xml:space="preserve"> tài khoản</w:t>
      </w:r>
    </w:p>
    <w:p w14:paraId="4EAD0C44" w14:textId="51581EB3" w:rsidR="0010317A" w:rsidRPr="0010317A" w:rsidRDefault="0010317A" w:rsidP="00A2010C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bấm [Hủy] để trở lại màn hình Quản lý tài khoản</w:t>
      </w:r>
    </w:p>
    <w:p w14:paraId="139C6546" w14:textId="12227E0C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3" w:name="_Toc48598320"/>
      <w:r>
        <w:rPr>
          <w:lang w:val="en-US"/>
        </w:rPr>
        <w:t>Quản lý độc giả</w:t>
      </w:r>
      <w:bookmarkEnd w:id="13"/>
    </w:p>
    <w:p w14:paraId="71E5D95C" w14:textId="504A46E2" w:rsidR="00CD6D65" w:rsidRPr="003319F2" w:rsidRDefault="00537F5F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C8E329A" wp14:editId="00736CD1">
            <wp:extent cx="5732145" cy="240411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1B3" w14:textId="253B0013" w:rsidR="00CD6D65" w:rsidRDefault="00E65270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độc giả] trên ở SideMenu để mở màn hình Quản lý độc giả. Trên màn hình Quản lý độc giả hiển thị Danh sách độc giả.</w:t>
      </w:r>
    </w:p>
    <w:p w14:paraId="7D53DFC8" w14:textId="77777777" w:rsidR="008D4711" w:rsidRPr="00F4033F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637EAAB9" w14:textId="7232FC4E" w:rsidR="008D4711" w:rsidRPr="004F552B" w:rsidRDefault="008D4711" w:rsidP="004F552B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lastRenderedPageBreak/>
        <w:t>Người dùng bấm vào nút [</w:t>
      </w:r>
      <w:r>
        <w:rPr>
          <w:iCs/>
          <w:color w:val="000000" w:themeColor="text1"/>
          <w:lang w:val="en-US"/>
        </w:rPr>
        <w:t>Tìm kiếm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</w:t>
      </w:r>
      <w:r w:rsidR="00D03F64">
        <w:rPr>
          <w:iCs/>
          <w:color w:val="000000" w:themeColor="text1"/>
          <w:lang w:val="en-US"/>
        </w:rPr>
        <w:t>độc giả</w:t>
      </w:r>
    </w:p>
    <w:p w14:paraId="1D4C3C09" w14:textId="4343A0E0" w:rsidR="001E59D6" w:rsidRPr="003319F2" w:rsidRDefault="00AF07E0" w:rsidP="001E59D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4" w:name="_Toc48598321"/>
      <w:r>
        <w:rPr>
          <w:iCs/>
          <w:color w:val="000000" w:themeColor="text1"/>
          <w:lang w:val="en-US"/>
        </w:rPr>
        <w:t>Dialog Tìm kiếm độc giả</w:t>
      </w:r>
      <w:bookmarkEnd w:id="14"/>
    </w:p>
    <w:p w14:paraId="16BDEFE0" w14:textId="79B0E9C9" w:rsidR="001E59D6" w:rsidRDefault="00AF07E0" w:rsidP="001E59D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305ABF3" wp14:editId="15582CF6">
            <wp:extent cx="5732145" cy="19367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C5F" w14:textId="7C8F67B5" w:rsidR="00DA3EE1" w:rsidRDefault="00DA3EE1" w:rsidP="00DA3EE1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Quản lý </w:t>
      </w:r>
      <w:r w:rsidR="00485BFC">
        <w:rPr>
          <w:iCs/>
          <w:color w:val="000000" w:themeColor="text1"/>
          <w:lang w:val="en-US"/>
        </w:rPr>
        <w:t>độc giả</w:t>
      </w:r>
      <w:r>
        <w:rPr>
          <w:iCs/>
          <w:color w:val="000000" w:themeColor="text1"/>
          <w:lang w:val="en-US"/>
        </w:rPr>
        <w:t>, người dùng bấm nút [</w:t>
      </w:r>
      <w:r w:rsidR="00485BFC">
        <w:rPr>
          <w:iCs/>
          <w:color w:val="000000" w:themeColor="text1"/>
          <w:lang w:val="en-US"/>
        </w:rPr>
        <w:t>Tìm kiếm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40FCDF90" w14:textId="34FBE938" w:rsid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độc giả</w:t>
      </w:r>
      <w:r w:rsidRPr="003E38D5">
        <w:rPr>
          <w:iCs/>
          <w:color w:val="000000" w:themeColor="text1"/>
          <w:lang w:val="en-US"/>
        </w:rPr>
        <w:t>.</w:t>
      </w:r>
    </w:p>
    <w:p w14:paraId="54DB3F8C" w14:textId="35A4B578" w:rsidR="00AF07E0" w:rsidRP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A3EE1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độc giả</w:t>
      </w:r>
      <w:r w:rsidRPr="00DA3EE1">
        <w:rPr>
          <w:iCs/>
          <w:color w:val="000000" w:themeColor="text1"/>
          <w:lang w:val="en-US"/>
        </w:rPr>
        <w:t>.</w:t>
      </w:r>
    </w:p>
    <w:p w14:paraId="73D80C7E" w14:textId="14C36165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5" w:name="_Toc48598322"/>
      <w:r>
        <w:rPr>
          <w:lang w:val="en-US"/>
        </w:rPr>
        <w:t>Quản lý tác giả</w:t>
      </w:r>
      <w:bookmarkEnd w:id="15"/>
    </w:p>
    <w:p w14:paraId="42642E04" w14:textId="5A4B8BA1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F388013" wp14:editId="5F4BDFA2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9BC" w14:textId="448034E8" w:rsidR="00AD1EC7" w:rsidRDefault="00AD1EC7" w:rsidP="00AD1EC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tác giả] trên ở SideMenu để mở màn hình Quản lý tác giả. Trên màn hình Quản lý tác giả hiển thị Danh sách tác giả.</w:t>
      </w:r>
    </w:p>
    <w:p w14:paraId="28904B0F" w14:textId="77777777" w:rsidR="00AD1EC7" w:rsidRPr="00F4033F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lastRenderedPageBreak/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7B19B580" w14:textId="26AA016E" w:rsidR="00AD1EC7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C01E21">
        <w:rPr>
          <w:iCs/>
          <w:color w:val="000000" w:themeColor="text1"/>
          <w:lang w:val="en-US"/>
        </w:rPr>
        <w:t>Thêm tác giả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</w:t>
      </w:r>
      <w:r w:rsidR="00C01E21">
        <w:rPr>
          <w:iCs/>
          <w:color w:val="000000" w:themeColor="text1"/>
          <w:lang w:val="en-US"/>
        </w:rPr>
        <w:t xml:space="preserve">màn hình Tạo </w:t>
      </w:r>
      <w:r>
        <w:rPr>
          <w:iCs/>
          <w:color w:val="000000" w:themeColor="text1"/>
          <w:lang w:val="en-US"/>
        </w:rPr>
        <w:t>tác giả</w:t>
      </w:r>
    </w:p>
    <w:p w14:paraId="18462D31" w14:textId="5439BE73" w:rsidR="00CD6D65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AD1EC7">
        <w:rPr>
          <w:iCs/>
          <w:color w:val="000000" w:themeColor="text1"/>
          <w:lang w:val="en-US"/>
        </w:rPr>
        <w:t xml:space="preserve">Người dùng bấm vào nút </w:t>
      </w:r>
      <w:r w:rsidR="00BF6D1F">
        <w:rPr>
          <w:iCs/>
          <w:noProof/>
          <w:color w:val="000000" w:themeColor="text1"/>
          <w:lang w:val="en-US"/>
        </w:rPr>
        <w:drawing>
          <wp:inline distT="0" distB="0" distL="0" distR="0" wp14:anchorId="30054723" wp14:editId="5586CD60">
            <wp:extent cx="209373" cy="21474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19" cy="2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EC7">
        <w:rPr>
          <w:iCs/>
          <w:color w:val="000000" w:themeColor="text1"/>
          <w:lang w:val="en-US"/>
        </w:rPr>
        <w:t xml:space="preserve"> để mở màn hình </w:t>
      </w:r>
      <w:r w:rsidR="00BF6D1F">
        <w:rPr>
          <w:iCs/>
          <w:color w:val="000000" w:themeColor="text1"/>
          <w:lang w:val="en-US"/>
        </w:rPr>
        <w:t>Sửa tác giả</w:t>
      </w:r>
    </w:p>
    <w:p w14:paraId="09FDDE77" w14:textId="567E20B6" w:rsidR="00365612" w:rsidRPr="003319F2" w:rsidRDefault="002B4F8F" w:rsidP="00365612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6" w:name="_Toc48598323"/>
      <w:r>
        <w:rPr>
          <w:lang w:val="en-US"/>
        </w:rPr>
        <w:t>Tạo tác giả</w:t>
      </w:r>
      <w:bookmarkEnd w:id="16"/>
    </w:p>
    <w:p w14:paraId="259C3240" w14:textId="01625EB0" w:rsidR="00365612" w:rsidRDefault="002B4F8F" w:rsidP="00365612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5D73B97" wp14:editId="4F29260C">
            <wp:extent cx="5732145" cy="32245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888" w14:textId="3C86CB5E" w:rsidR="001334E5" w:rsidRPr="00E65270" w:rsidRDefault="001334E5" w:rsidP="001334E5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 như </w:t>
      </w:r>
      <w:proofErr w:type="gramStart"/>
      <w:r w:rsidRPr="00E65270">
        <w:rPr>
          <w:iCs/>
          <w:color w:val="000000" w:themeColor="text1"/>
          <w:lang w:val="en-US"/>
        </w:rPr>
        <w:t>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 bấm</w:t>
      </w:r>
      <w:proofErr w:type="gramEnd"/>
      <w:r w:rsidRPr="00E65270">
        <w:rPr>
          <w:iCs/>
          <w:color w:val="000000" w:themeColor="text1"/>
          <w:lang w:val="en-US"/>
        </w:rPr>
        <w:t xml:space="preserve"> [Tạo] để thực hiện tạo </w:t>
      </w:r>
      <w:r>
        <w:rPr>
          <w:iCs/>
          <w:color w:val="000000" w:themeColor="text1"/>
          <w:lang w:val="en-US"/>
        </w:rPr>
        <w:t xml:space="preserve">tác giả </w:t>
      </w:r>
      <w:r w:rsidR="00FE4A31">
        <w:rPr>
          <w:iCs/>
          <w:color w:val="000000" w:themeColor="text1"/>
          <w:lang w:val="en-US"/>
        </w:rPr>
        <w:t>mới</w:t>
      </w:r>
    </w:p>
    <w:p w14:paraId="66C50F1C" w14:textId="46348CBE" w:rsidR="00365612" w:rsidRDefault="001334E5" w:rsidP="0036561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tác giả</w:t>
      </w:r>
    </w:p>
    <w:p w14:paraId="5076F1E9" w14:textId="19D84708" w:rsidR="00CD31FA" w:rsidRPr="003319F2" w:rsidRDefault="00CD31FA" w:rsidP="00CD31FA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7" w:name="_Toc48598324"/>
      <w:r>
        <w:rPr>
          <w:lang w:val="en-US"/>
        </w:rPr>
        <w:lastRenderedPageBreak/>
        <w:t>Sửa tác giả</w:t>
      </w:r>
      <w:bookmarkEnd w:id="17"/>
    </w:p>
    <w:p w14:paraId="690829EA" w14:textId="26D5BBE7" w:rsidR="00CD31FA" w:rsidRDefault="00CD31FA" w:rsidP="00CD31FA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09659F1" wp14:editId="788CCEDF">
            <wp:extent cx="5732145" cy="322453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3C4" w14:textId="275E67A0" w:rsidR="00CD31FA" w:rsidRPr="00E65270" w:rsidRDefault="00CD31FA" w:rsidP="00CD31F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>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>
        <w:rPr>
          <w:iCs/>
          <w:color w:val="000000" w:themeColor="text1"/>
          <w:lang w:val="en-US"/>
        </w:rPr>
        <w:t>sửa thông tin tác giả</w:t>
      </w:r>
    </w:p>
    <w:p w14:paraId="72F94691" w14:textId="6E2BAB70" w:rsidR="00CD31FA" w:rsidRPr="00CD31FA" w:rsidRDefault="00CD31FA" w:rsidP="00CD31F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 xml:space="preserve">Quản lý nhà </w:t>
      </w:r>
      <w:r w:rsidR="000D53C1">
        <w:rPr>
          <w:iCs/>
          <w:color w:val="000000" w:themeColor="text1"/>
          <w:lang w:val="en-US"/>
        </w:rPr>
        <w:t>tác giả</w:t>
      </w:r>
    </w:p>
    <w:p w14:paraId="57406D31" w14:textId="2F0F4AAB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8" w:name="_Toc48598325"/>
      <w:r>
        <w:rPr>
          <w:lang w:val="en-US"/>
        </w:rPr>
        <w:t>Quản lý nhà xuất bản</w:t>
      </w:r>
      <w:bookmarkEnd w:id="18"/>
    </w:p>
    <w:p w14:paraId="5DA9DA13" w14:textId="1D5AE55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31DA069" wp14:editId="732F630D">
            <wp:extent cx="5732145" cy="3224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32D" w14:textId="4B2C3A73" w:rsidR="008A2203" w:rsidRDefault="008A2203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nhà xuất bản] trên ở SideMenu để mở màn hình Quản lý nhà xuất bản. Trên màn hình Quản lý nhà xuất bản hiển </w:t>
      </w:r>
      <w:r>
        <w:rPr>
          <w:iCs/>
          <w:color w:val="000000" w:themeColor="text1"/>
          <w:lang w:val="en-US"/>
        </w:rPr>
        <w:lastRenderedPageBreak/>
        <w:t>thị Danh sách nhà xuất bản.</w:t>
      </w:r>
    </w:p>
    <w:p w14:paraId="744C8583" w14:textId="77777777" w:rsidR="008A2203" w:rsidRPr="00F4033F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BB5590" w14:textId="77777777" w:rsidR="008A2203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Thêm nhà xuất bản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màn hình Tạo nhà xuất bản</w:t>
      </w:r>
    </w:p>
    <w:p w14:paraId="581FEC9C" w14:textId="0C854CD2" w:rsidR="00CD6D65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A2203">
        <w:rPr>
          <w:iCs/>
          <w:color w:val="000000" w:themeColor="text1"/>
          <w:lang w:val="en-US"/>
        </w:rPr>
        <w:t xml:space="preserve">Người dùng bấm vào nút </w:t>
      </w:r>
      <w:r w:rsidR="00BF332A">
        <w:rPr>
          <w:iCs/>
          <w:noProof/>
          <w:color w:val="000000" w:themeColor="text1"/>
          <w:lang w:val="en-US"/>
        </w:rPr>
        <w:drawing>
          <wp:inline distT="0" distB="0" distL="0" distR="0" wp14:anchorId="1871E917" wp14:editId="6507E3B5">
            <wp:extent cx="209373" cy="214741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19" cy="2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03">
        <w:rPr>
          <w:iCs/>
          <w:color w:val="000000" w:themeColor="text1"/>
          <w:lang w:val="en-US"/>
        </w:rPr>
        <w:t xml:space="preserve"> để mở màn hình </w:t>
      </w:r>
      <w:r w:rsidR="00BF332A">
        <w:rPr>
          <w:iCs/>
          <w:color w:val="000000" w:themeColor="text1"/>
          <w:lang w:val="en-US"/>
        </w:rPr>
        <w:t>Sửa nhà xuất bản</w:t>
      </w:r>
    </w:p>
    <w:p w14:paraId="29CC1139" w14:textId="66E848F9" w:rsidR="008A2203" w:rsidRPr="003319F2" w:rsidRDefault="008A2203" w:rsidP="008A2203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9" w:name="_Toc48598326"/>
      <w:r>
        <w:rPr>
          <w:iCs/>
          <w:color w:val="000000" w:themeColor="text1"/>
          <w:lang w:val="en-US"/>
        </w:rPr>
        <w:t>T</w:t>
      </w:r>
      <w:r w:rsidR="00711958">
        <w:rPr>
          <w:iCs/>
          <w:color w:val="000000" w:themeColor="text1"/>
          <w:lang w:val="en-US"/>
        </w:rPr>
        <w:t>hêm</w:t>
      </w:r>
      <w:r>
        <w:rPr>
          <w:iCs/>
          <w:color w:val="000000" w:themeColor="text1"/>
          <w:lang w:val="en-US"/>
        </w:rPr>
        <w:t xml:space="preserve"> nhà xuất bản</w:t>
      </w:r>
      <w:bookmarkEnd w:id="19"/>
    </w:p>
    <w:p w14:paraId="23005E00" w14:textId="7B8BA7C3" w:rsidR="008A2203" w:rsidRDefault="00711958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7AFD8A7" wp14:editId="7E601888">
            <wp:extent cx="5732145" cy="322453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1F1" w14:textId="4499AB9C" w:rsidR="00944ECF" w:rsidRPr="00E65270" w:rsidRDefault="00944ECF" w:rsidP="00944ECF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 w:rsidR="00122F33">
        <w:rPr>
          <w:iCs/>
          <w:color w:val="000000" w:themeColor="text1"/>
          <w:lang w:val="en-US"/>
        </w:rPr>
        <w:t xml:space="preserve"> rồi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bấm [Tạo] để thực hiện tạo </w:t>
      </w:r>
      <w:r>
        <w:rPr>
          <w:iCs/>
          <w:color w:val="000000" w:themeColor="text1"/>
          <w:lang w:val="en-US"/>
        </w:rPr>
        <w:t xml:space="preserve">nhà xuất bản </w:t>
      </w:r>
      <w:r w:rsidR="00FE4A31">
        <w:rPr>
          <w:iCs/>
          <w:color w:val="000000" w:themeColor="text1"/>
          <w:lang w:val="en-US"/>
        </w:rPr>
        <w:t>mới</w:t>
      </w:r>
    </w:p>
    <w:p w14:paraId="388920AB" w14:textId="28240B70" w:rsidR="00711958" w:rsidRDefault="00944ECF" w:rsidP="008A2203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nhà xuất bản</w:t>
      </w:r>
    </w:p>
    <w:p w14:paraId="7B49F124" w14:textId="7978BD0D" w:rsidR="006A0727" w:rsidRPr="003319F2" w:rsidRDefault="006A0727" w:rsidP="006A0727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0" w:name="_Toc48598327"/>
      <w:r>
        <w:rPr>
          <w:iCs/>
          <w:color w:val="000000" w:themeColor="text1"/>
          <w:lang w:val="en-US"/>
        </w:rPr>
        <w:lastRenderedPageBreak/>
        <w:t>Sửa nhà xuất bản</w:t>
      </w:r>
      <w:bookmarkEnd w:id="20"/>
    </w:p>
    <w:p w14:paraId="09D79B16" w14:textId="403F583C" w:rsidR="006A0727" w:rsidRDefault="006A0727" w:rsidP="006A072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28C033" wp14:editId="0EA319C3">
            <wp:extent cx="5732145" cy="32245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607" w14:textId="6225EBBA" w:rsidR="006A0727" w:rsidRPr="00E65270" w:rsidRDefault="006A0727" w:rsidP="006A0727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 w:rsidR="003B0C9A">
        <w:rPr>
          <w:iCs/>
          <w:color w:val="000000" w:themeColor="text1"/>
          <w:lang w:val="en-US"/>
        </w:rPr>
        <w:t xml:space="preserve"> rồi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>bấm [</w:t>
      </w:r>
      <w:r w:rsidR="008D0D54"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 w:rsidR="008D0D54">
        <w:rPr>
          <w:iCs/>
          <w:color w:val="000000" w:themeColor="text1"/>
          <w:lang w:val="en-US"/>
        </w:rPr>
        <w:t xml:space="preserve">chỉnh sửa thông tin </w:t>
      </w:r>
      <w:r>
        <w:rPr>
          <w:iCs/>
          <w:color w:val="000000" w:themeColor="text1"/>
          <w:lang w:val="en-US"/>
        </w:rPr>
        <w:t>nhà xuất bản</w:t>
      </w:r>
    </w:p>
    <w:p w14:paraId="2EDF7943" w14:textId="0F75BFEF" w:rsidR="006A0727" w:rsidRPr="006A0727" w:rsidRDefault="006A0727" w:rsidP="006A0727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nhà xuất bản</w:t>
      </w:r>
    </w:p>
    <w:p w14:paraId="5BC4F11D" w14:textId="38A35231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1" w:name="_Toc48598328"/>
      <w:r>
        <w:rPr>
          <w:lang w:val="en-US"/>
        </w:rPr>
        <w:t>Quản lý đầu sách</w:t>
      </w:r>
      <w:bookmarkEnd w:id="21"/>
    </w:p>
    <w:p w14:paraId="2D62DA93" w14:textId="7D9ED896" w:rsidR="00CD6D65" w:rsidRPr="003319F2" w:rsidRDefault="00711958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1E7F252" wp14:editId="160B7B95">
            <wp:extent cx="5732145" cy="32245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2EC" w14:textId="1EEEAFFC" w:rsidR="00251CDF" w:rsidRDefault="00251CDF" w:rsidP="00251CDF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đầu sách] trên ở SideMenu để mở màn hình Quản lý đầu sách. Trên màn hình Quản lý đầu sách hiển thị Danh </w:t>
      </w:r>
      <w:r>
        <w:rPr>
          <w:iCs/>
          <w:color w:val="000000" w:themeColor="text1"/>
          <w:lang w:val="en-US"/>
        </w:rPr>
        <w:lastRenderedPageBreak/>
        <w:t>sách đầu sách.</w:t>
      </w:r>
    </w:p>
    <w:p w14:paraId="7EF87C24" w14:textId="77777777" w:rsidR="00251CDF" w:rsidRPr="00F4033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DBF6B10" w14:textId="0FE30919" w:rsidR="00251CD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đầu sách</w:t>
      </w:r>
    </w:p>
    <w:p w14:paraId="4468089A" w14:textId="646D18AD" w:rsidR="00CD6D65" w:rsidRPr="00251CDF" w:rsidRDefault="00251CDF" w:rsidP="00CD6D65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 xml:space="preserve">Người dùng bấm vào nút </w:t>
      </w:r>
      <w:r w:rsidR="004E71E2">
        <w:rPr>
          <w:iCs/>
          <w:noProof/>
          <w:color w:val="000000" w:themeColor="text1"/>
          <w:lang w:val="en-US"/>
        </w:rPr>
        <w:drawing>
          <wp:inline distT="0" distB="0" distL="0" distR="0" wp14:anchorId="41C8154C" wp14:editId="57F5CCDC">
            <wp:extent cx="209373" cy="214741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19" cy="2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lang w:val="en-US"/>
        </w:rPr>
        <w:t xml:space="preserve"> để mở màn hình </w:t>
      </w:r>
      <w:r w:rsidR="004E71E2">
        <w:rPr>
          <w:iCs/>
          <w:color w:val="000000" w:themeColor="text1"/>
          <w:lang w:val="en-US"/>
        </w:rPr>
        <w:t>Sửa đầu sách</w:t>
      </w:r>
    </w:p>
    <w:p w14:paraId="661ED58F" w14:textId="78BD905C" w:rsidR="00CD6D65" w:rsidRPr="003319F2" w:rsidRDefault="00EA2217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2" w:name="_Toc48598329"/>
      <w:r>
        <w:rPr>
          <w:iCs/>
          <w:color w:val="000000" w:themeColor="text1"/>
          <w:lang w:val="en-US"/>
        </w:rPr>
        <w:t xml:space="preserve">Dialog </w:t>
      </w:r>
      <w:r w:rsidR="00251CDF">
        <w:rPr>
          <w:iCs/>
          <w:color w:val="000000" w:themeColor="text1"/>
          <w:lang w:val="en-US"/>
        </w:rPr>
        <w:t>Tìm kiếm đầu sách</w:t>
      </w:r>
      <w:bookmarkEnd w:id="22"/>
    </w:p>
    <w:p w14:paraId="47F3B214" w14:textId="30ED8CF3" w:rsidR="00CD6D65" w:rsidRPr="003319F2" w:rsidRDefault="00EA2217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4451A93" wp14:editId="04F157E3">
            <wp:extent cx="5732145" cy="193675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CE" w14:textId="64F40120" w:rsidR="00EA2217" w:rsidRDefault="00EA2217" w:rsidP="00EA221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đầu sách, người dùng bấm nút [Thao tác khác] để mở dialog Tìm kiếm đầu sách.</w:t>
      </w:r>
    </w:p>
    <w:p w14:paraId="27F3BC51" w14:textId="3B118A75" w:rsidR="00EA2217" w:rsidRPr="003E38D5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4C8C3808" w14:textId="44D80202" w:rsidR="00EA2217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6B038F04" w14:textId="0900A8CA" w:rsidR="00CD6D65" w:rsidRDefault="00EA2217" w:rsidP="00CD6D6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đầu sách.</w:t>
      </w:r>
    </w:p>
    <w:p w14:paraId="424B8D55" w14:textId="578EE5A8" w:rsidR="00320B80" w:rsidRPr="003319F2" w:rsidRDefault="009D33B8" w:rsidP="00320B80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3" w:name="_Toc48598330"/>
      <w:r w:rsidRPr="003E38D5">
        <w:rPr>
          <w:iCs/>
          <w:color w:val="000000" w:themeColor="text1"/>
          <w:lang w:val="en-US"/>
        </w:rPr>
        <w:lastRenderedPageBreak/>
        <w:t xml:space="preserve">Tạo </w:t>
      </w:r>
      <w:r>
        <w:rPr>
          <w:iCs/>
          <w:color w:val="000000" w:themeColor="text1"/>
          <w:lang w:val="en-US"/>
        </w:rPr>
        <w:t>đầu sách</w:t>
      </w:r>
      <w:bookmarkEnd w:id="23"/>
    </w:p>
    <w:p w14:paraId="7957F192" w14:textId="10799342" w:rsidR="00320B80" w:rsidRDefault="004D32ED" w:rsidP="00320B80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312FB9B" wp14:editId="53D6BF61">
            <wp:extent cx="5732145" cy="32245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E0BC" w14:textId="111E78FC" w:rsidR="009D33B8" w:rsidRPr="00E65270" w:rsidRDefault="009D33B8" w:rsidP="009D33B8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 w:rsidR="00DF09DF">
        <w:rPr>
          <w:iCs/>
          <w:color w:val="000000" w:themeColor="text1"/>
          <w:lang w:val="en-US"/>
        </w:rPr>
        <w:t>ISBN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Vị trí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Thể loại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Ngày phát hành, Ảnh đại diện</w:t>
      </w:r>
      <w:r w:rsidRPr="00E65270">
        <w:rPr>
          <w:iCs/>
          <w:color w:val="000000" w:themeColor="text1"/>
          <w:lang w:val="en-US"/>
        </w:rPr>
        <w:t xml:space="preserve"> và bấm [Tạo] để thực hiện tạo </w:t>
      </w:r>
      <w:r w:rsidR="00DF09DF">
        <w:rPr>
          <w:iCs/>
          <w:color w:val="000000" w:themeColor="text1"/>
          <w:lang w:val="en-US"/>
        </w:rPr>
        <w:t>đầu sách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0C3B16E3" w14:textId="5E213FB1" w:rsidR="004D32ED" w:rsidRDefault="009D33B8" w:rsidP="00320B8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Quản lý </w:t>
      </w:r>
      <w:r w:rsidR="00DF09DF">
        <w:rPr>
          <w:iCs/>
          <w:color w:val="000000" w:themeColor="text1"/>
          <w:lang w:val="en-US"/>
        </w:rPr>
        <w:t>đầu sách</w:t>
      </w:r>
    </w:p>
    <w:p w14:paraId="1042E63B" w14:textId="678F2F51" w:rsidR="00EF0192" w:rsidRPr="003319F2" w:rsidRDefault="00EF0192" w:rsidP="00EF0192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4" w:name="_Toc48598331"/>
      <w:r>
        <w:rPr>
          <w:iCs/>
          <w:color w:val="000000" w:themeColor="text1"/>
          <w:lang w:val="en-US"/>
        </w:rPr>
        <w:t>Sửa đầu sách</w:t>
      </w:r>
      <w:bookmarkEnd w:id="24"/>
    </w:p>
    <w:p w14:paraId="3C954E61" w14:textId="2F03FC3A" w:rsidR="00EF0192" w:rsidRDefault="00EF0192" w:rsidP="00EF0192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6F00168" wp14:editId="5EDD5A7B">
            <wp:extent cx="5732145" cy="32245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DE0" w14:textId="474403E6" w:rsidR="00EF0192" w:rsidRPr="00E65270" w:rsidRDefault="00EF0192" w:rsidP="00EF019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>
        <w:rPr>
          <w:iCs/>
          <w:color w:val="000000" w:themeColor="text1"/>
          <w:lang w:val="en-US"/>
        </w:rPr>
        <w:t>ISBN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Vị trí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Thể loại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Ngày phát hành, Ảnh đại diện</w:t>
      </w:r>
      <w:r w:rsidRPr="00E65270">
        <w:rPr>
          <w:iCs/>
          <w:color w:val="000000" w:themeColor="text1"/>
          <w:lang w:val="en-US"/>
        </w:rPr>
        <w:t xml:space="preserve"> và 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>
        <w:rPr>
          <w:iCs/>
          <w:color w:val="000000" w:themeColor="text1"/>
          <w:lang w:val="en-US"/>
        </w:rPr>
        <w:t xml:space="preserve">chỉnh sửa </w:t>
      </w:r>
      <w:r>
        <w:rPr>
          <w:iCs/>
          <w:color w:val="000000" w:themeColor="text1"/>
          <w:lang w:val="en-US"/>
        </w:rPr>
        <w:lastRenderedPageBreak/>
        <w:t>thông tin</w:t>
      </w:r>
      <w:r w:rsidRPr="00E65270">
        <w:rPr>
          <w:iCs/>
          <w:color w:val="000000" w:themeColor="text1"/>
          <w:lang w:val="en-US"/>
        </w:rPr>
        <w:t xml:space="preserve"> </w:t>
      </w:r>
      <w:r>
        <w:rPr>
          <w:iCs/>
          <w:color w:val="000000" w:themeColor="text1"/>
          <w:lang w:val="en-US"/>
        </w:rPr>
        <w:t>đầu sách</w:t>
      </w:r>
    </w:p>
    <w:p w14:paraId="038285A2" w14:textId="13E1A893" w:rsidR="00EF0192" w:rsidRPr="00EF0192" w:rsidRDefault="00EF0192" w:rsidP="00EF019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Quản lý </w:t>
      </w:r>
      <w:r>
        <w:rPr>
          <w:iCs/>
          <w:color w:val="000000" w:themeColor="text1"/>
          <w:lang w:val="en-US"/>
        </w:rPr>
        <w:t>đầu sách</w:t>
      </w:r>
    </w:p>
    <w:p w14:paraId="02927FEC" w14:textId="07130129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5" w:name="_Toc48598332"/>
      <w:r>
        <w:rPr>
          <w:lang w:val="en-US"/>
        </w:rPr>
        <w:t>Quản lý sách</w:t>
      </w:r>
      <w:bookmarkEnd w:id="25"/>
    </w:p>
    <w:p w14:paraId="494230C3" w14:textId="5C68FEAE" w:rsidR="00CD6D65" w:rsidRPr="003319F2" w:rsidRDefault="00C8486A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2FF3167" wp14:editId="0E84B532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851" w14:textId="4ACF2342" w:rsidR="00872A54" w:rsidRDefault="00872A54" w:rsidP="00872A54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sách] trên ở SideMenu để mở màn hình Quản lý sách. Trên màn hình Quản lý sách hiển thị Danh sách sách.</w:t>
      </w:r>
    </w:p>
    <w:p w14:paraId="1D4F6190" w14:textId="77777777" w:rsidR="00872A54" w:rsidRPr="00F4033F" w:rsidRDefault="00872A54" w:rsidP="00872A54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0B55933E" w14:textId="48ACE525" w:rsidR="00CD6D65" w:rsidRPr="00941609" w:rsidRDefault="00872A54" w:rsidP="00941609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sách</w:t>
      </w:r>
    </w:p>
    <w:p w14:paraId="6CFE794D" w14:textId="085B75AA" w:rsidR="00CD6D65" w:rsidRPr="003319F2" w:rsidRDefault="002D525F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6" w:name="_Toc48598333"/>
      <w:r>
        <w:rPr>
          <w:iCs/>
          <w:color w:val="000000" w:themeColor="text1"/>
          <w:lang w:val="en-US"/>
        </w:rPr>
        <w:t>Dialog Tìm kiếm sách</w:t>
      </w:r>
      <w:bookmarkEnd w:id="26"/>
    </w:p>
    <w:p w14:paraId="79807F9F" w14:textId="1559AF99" w:rsidR="00CD6D65" w:rsidRPr="003319F2" w:rsidRDefault="00D2262B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CB2490A" wp14:editId="020E6744">
            <wp:extent cx="5732145" cy="19367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D94" w14:textId="7CC36C13" w:rsidR="00D2262B" w:rsidRDefault="00D2262B" w:rsidP="00D2262B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sách, người dùng bấm nút [Thao tác khác] để mở dialog Tìm kiếm sách.</w:t>
      </w:r>
    </w:p>
    <w:p w14:paraId="4BC88ED7" w14:textId="1AC43817" w:rsidR="00D2262B" w:rsidRPr="003E38D5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</w:t>
      </w:r>
      <w:r w:rsidRPr="003E38D5">
        <w:rPr>
          <w:iCs/>
          <w:color w:val="000000" w:themeColor="text1"/>
          <w:lang w:val="en-US"/>
        </w:rPr>
        <w:lastRenderedPageBreak/>
        <w:t xml:space="preserve">hình Quản lý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05173A95" w14:textId="038AB108" w:rsid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51ACF251" w14:textId="3A8D8BE5" w:rsidR="00CD6D65" w:rsidRP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2262B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sách</w:t>
      </w:r>
      <w:r w:rsidRPr="00D2262B">
        <w:rPr>
          <w:iCs/>
          <w:color w:val="000000" w:themeColor="text1"/>
          <w:lang w:val="en-US"/>
        </w:rPr>
        <w:t>.</w:t>
      </w:r>
    </w:p>
    <w:p w14:paraId="72D8FB7E" w14:textId="2FCACDC2" w:rsidR="00CD6D65" w:rsidRPr="003319F2" w:rsidRDefault="00D2262B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7" w:name="_Toc48598334"/>
      <w:r w:rsidRPr="003E38D5">
        <w:rPr>
          <w:iCs/>
          <w:color w:val="000000" w:themeColor="text1"/>
          <w:lang w:val="en-US"/>
        </w:rPr>
        <w:t xml:space="preserve">Tạo </w:t>
      </w:r>
      <w:r>
        <w:rPr>
          <w:iCs/>
          <w:color w:val="000000" w:themeColor="text1"/>
          <w:lang w:val="en-US"/>
        </w:rPr>
        <w:t>sách</w:t>
      </w:r>
      <w:bookmarkEnd w:id="27"/>
    </w:p>
    <w:p w14:paraId="09350A76" w14:textId="19792EF1" w:rsidR="00CD6D65" w:rsidRPr="003319F2" w:rsidRDefault="00C8486A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0A9E67" wp14:editId="2EA6D78A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A97" w14:textId="2F5A0D0A" w:rsidR="00C8486A" w:rsidRDefault="00C8486A" w:rsidP="00C8486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>
        <w:rPr>
          <w:iCs/>
          <w:color w:val="000000" w:themeColor="text1"/>
          <w:lang w:val="en-US"/>
        </w:rPr>
        <w:t>Số lượng</w:t>
      </w:r>
      <w:r w:rsidRPr="00E65270">
        <w:rPr>
          <w:iCs/>
          <w:color w:val="000000" w:themeColor="text1"/>
          <w:lang w:val="en-US"/>
        </w:rPr>
        <w:t xml:space="preserve"> và bấm [Tạo] để thực hiện tạo </w:t>
      </w:r>
      <w:r>
        <w:rPr>
          <w:iCs/>
          <w:color w:val="000000" w:themeColor="text1"/>
          <w:lang w:val="en-US"/>
        </w:rPr>
        <w:t>sách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52DF03BE" w14:textId="46DD1E7B" w:rsidR="00CD6D65" w:rsidRPr="00C8486A" w:rsidRDefault="00C8486A" w:rsidP="00C8486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C8486A">
        <w:rPr>
          <w:iCs/>
          <w:color w:val="000000" w:themeColor="text1"/>
          <w:lang w:val="en-US"/>
        </w:rPr>
        <w:t>Người dùng bấm [Hủy] để trở lại màn hình Quản lý sách</w:t>
      </w:r>
    </w:p>
    <w:p w14:paraId="509F76AD" w14:textId="24DFF97E" w:rsidR="00CD6D65" w:rsidRPr="003319F2" w:rsidRDefault="006722C2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8" w:name="_Toc48598335"/>
      <w:r>
        <w:rPr>
          <w:iCs/>
          <w:color w:val="000000" w:themeColor="text1"/>
          <w:lang w:val="en-US"/>
        </w:rPr>
        <w:lastRenderedPageBreak/>
        <w:t>Quản lý mượn trả</w:t>
      </w:r>
      <w:bookmarkEnd w:id="28"/>
    </w:p>
    <w:p w14:paraId="10989ED8" w14:textId="3B6E4A26" w:rsidR="00CD6D65" w:rsidRPr="003319F2" w:rsidRDefault="006722C2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11F5479" wp14:editId="0C22694C">
            <wp:extent cx="5732145" cy="32245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F98" w14:textId="03D00DDC" w:rsidR="00322A9E" w:rsidRDefault="00322A9E" w:rsidP="00322A9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mượn trả] trên ở SideMenu để mở màn hình Quản lý mượn trả</w:t>
      </w:r>
    </w:p>
    <w:p w14:paraId="1DDEA579" w14:textId="75251B95" w:rsidR="00322A9E" w:rsidRDefault="00322A9E" w:rsidP="00322A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</w:t>
      </w:r>
      <w:r>
        <w:rPr>
          <w:iCs/>
          <w:color w:val="000000" w:themeColor="text1"/>
          <w:lang w:val="en-US"/>
        </w:rPr>
        <w:t>Thời hạn chung của thẻ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Số sách mượn tối đa, Số ngày mượn tối đa</w:t>
      </w:r>
      <w:r w:rsidRPr="00E65270">
        <w:rPr>
          <w:iCs/>
          <w:color w:val="000000" w:themeColor="text1"/>
          <w:lang w:val="en-US"/>
        </w:rPr>
        <w:t xml:space="preserve"> và 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</w:t>
      </w:r>
      <w:r>
        <w:rPr>
          <w:iCs/>
          <w:color w:val="000000" w:themeColor="text1"/>
          <w:lang w:val="en-US"/>
        </w:rPr>
        <w:t>cập nhật thông tin mượn trả</w:t>
      </w:r>
    </w:p>
    <w:p w14:paraId="4A128FB2" w14:textId="5E405FE8" w:rsidR="00CD6D65" w:rsidRPr="00322A9E" w:rsidRDefault="00322A9E" w:rsidP="00322A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C8486A">
        <w:rPr>
          <w:iCs/>
          <w:color w:val="000000" w:themeColor="text1"/>
          <w:lang w:val="en-US"/>
        </w:rPr>
        <w:t xml:space="preserve">Người dùng bấm [Hủy] để </w:t>
      </w:r>
    </w:p>
    <w:p w14:paraId="451F8797" w14:textId="7A1FE33F" w:rsidR="00CD6D65" w:rsidRPr="003319F2" w:rsidRDefault="006722C2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9" w:name="_Toc48598336"/>
      <w:r>
        <w:rPr>
          <w:iCs/>
          <w:color w:val="000000" w:themeColor="text1"/>
          <w:lang w:val="en-US"/>
        </w:rPr>
        <w:t>Lập báo cáo</w:t>
      </w:r>
      <w:bookmarkEnd w:id="29"/>
    </w:p>
    <w:p w14:paraId="65A18338" w14:textId="772E1990" w:rsidR="00CD6D65" w:rsidRPr="003319F2" w:rsidRDefault="00F27B12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E979369" wp14:editId="6E81A1AF">
            <wp:extent cx="5732145" cy="32245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4372" w14:textId="318C9E28" w:rsidR="00A13419" w:rsidRDefault="00A13419" w:rsidP="00A13419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lastRenderedPageBreak/>
        <w:t>Ở màn hình chính của phân hệ Quản lý, người dùng bấm nút [</w:t>
      </w:r>
      <w:r>
        <w:rPr>
          <w:iCs/>
          <w:color w:val="000000" w:themeColor="text1"/>
          <w:lang w:val="en-US"/>
        </w:rPr>
        <w:t>Lập báo cáo</w:t>
      </w:r>
      <w:r>
        <w:rPr>
          <w:iCs/>
          <w:color w:val="000000" w:themeColor="text1"/>
          <w:lang w:val="en-US"/>
        </w:rPr>
        <w:t>] trên ở SideMenu để mở màn hình Lập báo cáo</w:t>
      </w:r>
    </w:p>
    <w:p w14:paraId="0033F39C" w14:textId="7590C910" w:rsidR="00CD6D65" w:rsidRPr="006D553F" w:rsidRDefault="00A13419" w:rsidP="006D55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</w:t>
      </w:r>
      <w:r>
        <w:rPr>
          <w:iCs/>
          <w:color w:val="000000" w:themeColor="text1"/>
          <w:lang w:val="en-US"/>
        </w:rPr>
        <w:t>Tháng, Năm</w:t>
      </w:r>
      <w:r w:rsidRPr="00E65270">
        <w:rPr>
          <w:iCs/>
          <w:color w:val="000000" w:themeColor="text1"/>
          <w:lang w:val="en-US"/>
        </w:rPr>
        <w:t xml:space="preserve"> và bấm [</w:t>
      </w:r>
      <w:r>
        <w:rPr>
          <w:iCs/>
          <w:color w:val="000000" w:themeColor="text1"/>
          <w:lang w:val="en-US"/>
        </w:rPr>
        <w:t>Xem báo cáo</w:t>
      </w:r>
      <w:r w:rsidRPr="00E65270">
        <w:rPr>
          <w:iCs/>
          <w:color w:val="000000" w:themeColor="text1"/>
          <w:lang w:val="en-US"/>
        </w:rPr>
        <w:t xml:space="preserve">] để </w:t>
      </w:r>
      <w:r>
        <w:rPr>
          <w:iCs/>
          <w:color w:val="000000" w:themeColor="text1"/>
          <w:lang w:val="en-US"/>
        </w:rPr>
        <w:t>tìm kiếm</w:t>
      </w:r>
      <w:r>
        <w:rPr>
          <w:iCs/>
          <w:color w:val="000000" w:themeColor="text1"/>
          <w:lang w:val="en-US"/>
        </w:rPr>
        <w:t xml:space="preserve"> thông tin </w:t>
      </w:r>
      <w:r>
        <w:rPr>
          <w:iCs/>
          <w:color w:val="000000" w:themeColor="text1"/>
          <w:lang w:val="en-US"/>
        </w:rPr>
        <w:t>báo cáo</w:t>
      </w:r>
    </w:p>
    <w:p w14:paraId="55AED8AC" w14:textId="77777777" w:rsidR="00CD6D65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</w:p>
    <w:sectPr w:rsidR="00CD6D65" w:rsidRPr="003319F2" w:rsidSect="00301562">
      <w:headerReference w:type="default" r:id="rId35"/>
      <w:footerReference w:type="default" r:id="rId3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8F8BD" w14:textId="77777777" w:rsidR="00B86838" w:rsidRDefault="00B86838">
      <w:r>
        <w:separator/>
      </w:r>
    </w:p>
  </w:endnote>
  <w:endnote w:type="continuationSeparator" w:id="0">
    <w:p w14:paraId="39EDC8CF" w14:textId="77777777" w:rsidR="00B86838" w:rsidRDefault="00B8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4CA3C" w14:textId="77777777" w:rsidR="005939B6" w:rsidRDefault="005939B6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21B55FC4" wp14:editId="4627B1C7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307" cy="992937"/>
          <wp:effectExtent l="0" t="0" r="0" b="0"/>
          <wp:wrapNone/>
          <wp:docPr id="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5939B6" w14:paraId="15E75FD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5C73ED0B" w14:textId="77777777" w:rsidR="005939B6" w:rsidRPr="007A1DE8" w:rsidRDefault="005939B6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1ECAB6C1" wp14:editId="61D1C442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66599649" w14:textId="77777777" w:rsidR="005939B6" w:rsidRPr="00B871C5" w:rsidRDefault="005939B6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68537A9D" w14:textId="77777777" w:rsidR="005939B6" w:rsidRDefault="00593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FBA0C" w14:textId="77777777" w:rsidR="00B86838" w:rsidRDefault="00B86838">
      <w:r>
        <w:separator/>
      </w:r>
    </w:p>
  </w:footnote>
  <w:footnote w:type="continuationSeparator" w:id="0">
    <w:p w14:paraId="42697711" w14:textId="77777777" w:rsidR="00B86838" w:rsidRDefault="00B86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4B26" w14:textId="77777777" w:rsidR="005939B6" w:rsidRDefault="005939B6" w:rsidP="00CD6D6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645F4DE" wp14:editId="14CFAAB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5100"/>
              <wp:effectExtent l="0" t="0" r="0" b="0"/>
              <wp:wrapNone/>
              <wp:docPr id="4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3CFE3" id="Freeform 1" o:spid="_x0000_s1026" style="position:absolute;margin-left:0;margin-top:0;width:93.15pt;height:813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7DD5D013" wp14:editId="0E9C6AAE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281CCAB" w14:textId="77777777" w:rsidR="005939B6" w:rsidRDefault="005939B6" w:rsidP="00CD6D65">
    <w:pPr>
      <w:pStyle w:val="Title"/>
      <w:rPr>
        <w:lang w:val="en-US"/>
      </w:rPr>
    </w:pPr>
  </w:p>
  <w:p w14:paraId="18958A20" w14:textId="77777777" w:rsidR="005939B6" w:rsidRPr="003B1A2B" w:rsidRDefault="005939B6" w:rsidP="00CD6D65">
    <w:pPr>
      <w:rPr>
        <w:lang w:val="en-US"/>
      </w:rPr>
    </w:pPr>
  </w:p>
  <w:p w14:paraId="3BE0A479" w14:textId="77777777" w:rsidR="005939B6" w:rsidRPr="00F53DBB" w:rsidRDefault="005939B6" w:rsidP="00CD6D65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4128E4C" w14:textId="77777777" w:rsidR="005939B6" w:rsidRPr="0040293A" w:rsidRDefault="005939B6" w:rsidP="00CD6D65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16F0F" w14:textId="77777777" w:rsidR="005939B6" w:rsidRDefault="005939B6">
    <w:r w:rsidRPr="004257CD">
      <w:rPr>
        <w:noProof/>
        <w:lang w:val="en-US"/>
      </w:rPr>
      <w:drawing>
        <wp:anchor distT="0" distB="0" distL="114300" distR="114300" simplePos="0" relativeHeight="251677696" behindDoc="1" locked="0" layoutInCell="1" allowOverlap="1" wp14:anchorId="0A971F92" wp14:editId="62A2E8D2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5939B6" w14:paraId="10613AC7" w14:textId="77777777" w:rsidTr="008D3541">
      <w:tc>
        <w:tcPr>
          <w:tcW w:w="6623" w:type="dxa"/>
          <w:shd w:val="clear" w:color="auto" w:fill="auto"/>
        </w:tcPr>
        <w:p w14:paraId="09FE71E9" w14:textId="13EA8FA2" w:rsidR="005939B6" w:rsidRPr="008D3541" w:rsidRDefault="005939B6">
          <w:pPr>
            <w:pStyle w:val="Header"/>
            <w:rPr>
              <w:color w:val="0000FF"/>
              <w:lang w:val="en-US"/>
            </w:rPr>
          </w:pPr>
          <w:r>
            <w:rPr>
              <w:color w:val="000000" w:themeColor="text1"/>
              <w:lang w:val="en-US"/>
            </w:rPr>
            <w:t>Quản lý thư viện</w:t>
          </w:r>
        </w:p>
      </w:tc>
      <w:tc>
        <w:tcPr>
          <w:tcW w:w="2845" w:type="dxa"/>
          <w:shd w:val="clear" w:color="auto" w:fill="auto"/>
        </w:tcPr>
        <w:p w14:paraId="0164BADC" w14:textId="347FAF4C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>
            <w:rPr>
              <w:lang w:val="en-US"/>
            </w:rPr>
            <w:t>1.0</w:t>
          </w:r>
        </w:p>
      </w:tc>
    </w:tr>
    <w:tr w:rsidR="005939B6" w14:paraId="116763AF" w14:textId="77777777" w:rsidTr="008D3541">
      <w:tc>
        <w:tcPr>
          <w:tcW w:w="6623" w:type="dxa"/>
          <w:shd w:val="clear" w:color="auto" w:fill="auto"/>
        </w:tcPr>
        <w:p w14:paraId="7D18A840" w14:textId="77777777" w:rsidR="005939B6" w:rsidRPr="008D3541" w:rsidRDefault="005939B6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>Thiết kế giao diện</w:t>
          </w:r>
        </w:p>
      </w:tc>
      <w:tc>
        <w:tcPr>
          <w:tcW w:w="2845" w:type="dxa"/>
          <w:shd w:val="clear" w:color="auto" w:fill="auto"/>
        </w:tcPr>
        <w:p w14:paraId="35FBA14A" w14:textId="7D07DCDB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>
            <w:rPr>
              <w:lang w:val="en-US"/>
            </w:rPr>
            <w:t>16/06/2020</w:t>
          </w:r>
        </w:p>
      </w:tc>
    </w:tr>
  </w:tbl>
  <w:p w14:paraId="4667F535" w14:textId="77777777" w:rsidR="005939B6" w:rsidRPr="007A1DE8" w:rsidRDefault="005939B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EE91604"/>
    <w:multiLevelType w:val="hybridMultilevel"/>
    <w:tmpl w:val="8F961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362FD"/>
    <w:multiLevelType w:val="hybridMultilevel"/>
    <w:tmpl w:val="92AEC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6A21E35"/>
    <w:multiLevelType w:val="hybridMultilevel"/>
    <w:tmpl w:val="F8742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83F35"/>
    <w:multiLevelType w:val="hybridMultilevel"/>
    <w:tmpl w:val="0BEA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9526216"/>
    <w:multiLevelType w:val="hybridMultilevel"/>
    <w:tmpl w:val="69C0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A8422D7"/>
    <w:multiLevelType w:val="hybridMultilevel"/>
    <w:tmpl w:val="8020D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2"/>
  </w:num>
  <w:num w:numId="4">
    <w:abstractNumId w:val="20"/>
  </w:num>
  <w:num w:numId="5">
    <w:abstractNumId w:val="24"/>
  </w:num>
  <w:num w:numId="6">
    <w:abstractNumId w:val="13"/>
  </w:num>
  <w:num w:numId="7">
    <w:abstractNumId w:val="25"/>
  </w:num>
  <w:num w:numId="8">
    <w:abstractNumId w:val="31"/>
  </w:num>
  <w:num w:numId="9">
    <w:abstractNumId w:val="16"/>
  </w:num>
  <w:num w:numId="10">
    <w:abstractNumId w:val="9"/>
  </w:num>
  <w:num w:numId="11">
    <w:abstractNumId w:val="36"/>
  </w:num>
  <w:num w:numId="12">
    <w:abstractNumId w:val="32"/>
  </w:num>
  <w:num w:numId="13">
    <w:abstractNumId w:val="30"/>
  </w:num>
  <w:num w:numId="14">
    <w:abstractNumId w:val="2"/>
  </w:num>
  <w:num w:numId="15">
    <w:abstractNumId w:val="6"/>
  </w:num>
  <w:num w:numId="16">
    <w:abstractNumId w:val="28"/>
  </w:num>
  <w:num w:numId="17">
    <w:abstractNumId w:val="34"/>
  </w:num>
  <w:num w:numId="18">
    <w:abstractNumId w:val="15"/>
  </w:num>
  <w:num w:numId="19">
    <w:abstractNumId w:val="27"/>
  </w:num>
  <w:num w:numId="20">
    <w:abstractNumId w:val="33"/>
  </w:num>
  <w:num w:numId="21">
    <w:abstractNumId w:val="35"/>
  </w:num>
  <w:num w:numId="22">
    <w:abstractNumId w:val="10"/>
  </w:num>
  <w:num w:numId="23">
    <w:abstractNumId w:val="19"/>
  </w:num>
  <w:num w:numId="24">
    <w:abstractNumId w:val="7"/>
  </w:num>
  <w:num w:numId="25">
    <w:abstractNumId w:val="5"/>
  </w:num>
  <w:num w:numId="26">
    <w:abstractNumId w:val="18"/>
  </w:num>
  <w:num w:numId="27">
    <w:abstractNumId w:val="26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0"/>
  </w:num>
  <w:num w:numId="33">
    <w:abstractNumId w:val="0"/>
  </w:num>
  <w:num w:numId="34">
    <w:abstractNumId w:val="21"/>
  </w:num>
  <w:num w:numId="35">
    <w:abstractNumId w:val="14"/>
  </w:num>
  <w:num w:numId="36">
    <w:abstractNumId w:val="8"/>
  </w:num>
  <w:num w:numId="37">
    <w:abstractNumId w:val="23"/>
  </w:num>
  <w:num w:numId="38">
    <w:abstractNumId w:val="3"/>
  </w:num>
  <w:num w:numId="39">
    <w:abstractNumId w:val="29"/>
  </w:num>
  <w:num w:numId="40">
    <w:abstractNumId w:val="12"/>
  </w:num>
  <w:num w:numId="41">
    <w:abstractNumId w:val="11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3026E"/>
    <w:rsid w:val="00040FDF"/>
    <w:rsid w:val="000519D9"/>
    <w:rsid w:val="000679AA"/>
    <w:rsid w:val="00067B49"/>
    <w:rsid w:val="000C0CA8"/>
    <w:rsid w:val="000D53C1"/>
    <w:rsid w:val="000F7AA9"/>
    <w:rsid w:val="0010317A"/>
    <w:rsid w:val="0010497A"/>
    <w:rsid w:val="00122F33"/>
    <w:rsid w:val="001334E5"/>
    <w:rsid w:val="00160A21"/>
    <w:rsid w:val="00165C4F"/>
    <w:rsid w:val="00172EAB"/>
    <w:rsid w:val="001B2DB1"/>
    <w:rsid w:val="001D2E72"/>
    <w:rsid w:val="001E59D6"/>
    <w:rsid w:val="001F43DD"/>
    <w:rsid w:val="00213ECB"/>
    <w:rsid w:val="002160F2"/>
    <w:rsid w:val="00221A67"/>
    <w:rsid w:val="00250082"/>
    <w:rsid w:val="00251CDF"/>
    <w:rsid w:val="0025401A"/>
    <w:rsid w:val="002909D2"/>
    <w:rsid w:val="0029393E"/>
    <w:rsid w:val="00294AA2"/>
    <w:rsid w:val="002B4F8F"/>
    <w:rsid w:val="002B7092"/>
    <w:rsid w:val="002C7A82"/>
    <w:rsid w:val="002D525F"/>
    <w:rsid w:val="00301562"/>
    <w:rsid w:val="0031511D"/>
    <w:rsid w:val="00320B80"/>
    <w:rsid w:val="00322A9E"/>
    <w:rsid w:val="003319F2"/>
    <w:rsid w:val="003548A8"/>
    <w:rsid w:val="00365612"/>
    <w:rsid w:val="003701D7"/>
    <w:rsid w:val="003747E6"/>
    <w:rsid w:val="003858AD"/>
    <w:rsid w:val="003B0C9A"/>
    <w:rsid w:val="003B2F80"/>
    <w:rsid w:val="003B4187"/>
    <w:rsid w:val="003B5F20"/>
    <w:rsid w:val="003C2F0F"/>
    <w:rsid w:val="003C5B7E"/>
    <w:rsid w:val="003E38D5"/>
    <w:rsid w:val="00400C28"/>
    <w:rsid w:val="00407045"/>
    <w:rsid w:val="004176B5"/>
    <w:rsid w:val="004325AE"/>
    <w:rsid w:val="00435847"/>
    <w:rsid w:val="004724D1"/>
    <w:rsid w:val="00476B18"/>
    <w:rsid w:val="00485BFC"/>
    <w:rsid w:val="00486089"/>
    <w:rsid w:val="004A1C59"/>
    <w:rsid w:val="004B7CC9"/>
    <w:rsid w:val="004D32ED"/>
    <w:rsid w:val="004E4257"/>
    <w:rsid w:val="004E43F6"/>
    <w:rsid w:val="004E71E2"/>
    <w:rsid w:val="004F552B"/>
    <w:rsid w:val="00533A9D"/>
    <w:rsid w:val="00537F5F"/>
    <w:rsid w:val="00566D80"/>
    <w:rsid w:val="00572409"/>
    <w:rsid w:val="005802A5"/>
    <w:rsid w:val="005939B6"/>
    <w:rsid w:val="00595675"/>
    <w:rsid w:val="005C6FA9"/>
    <w:rsid w:val="005D78CF"/>
    <w:rsid w:val="005E52CD"/>
    <w:rsid w:val="005F2DEF"/>
    <w:rsid w:val="0060493B"/>
    <w:rsid w:val="006257BE"/>
    <w:rsid w:val="00641498"/>
    <w:rsid w:val="0064329D"/>
    <w:rsid w:val="0066188E"/>
    <w:rsid w:val="006722C2"/>
    <w:rsid w:val="006830DB"/>
    <w:rsid w:val="006855DC"/>
    <w:rsid w:val="00686378"/>
    <w:rsid w:val="006A0727"/>
    <w:rsid w:val="006D553F"/>
    <w:rsid w:val="006E420F"/>
    <w:rsid w:val="006E56E2"/>
    <w:rsid w:val="00711958"/>
    <w:rsid w:val="007338F6"/>
    <w:rsid w:val="0073736B"/>
    <w:rsid w:val="00767CB6"/>
    <w:rsid w:val="00771247"/>
    <w:rsid w:val="007A1DE8"/>
    <w:rsid w:val="007C3670"/>
    <w:rsid w:val="007F21C9"/>
    <w:rsid w:val="007F3D34"/>
    <w:rsid w:val="008243D9"/>
    <w:rsid w:val="008559F9"/>
    <w:rsid w:val="00872A54"/>
    <w:rsid w:val="00874826"/>
    <w:rsid w:val="008A2203"/>
    <w:rsid w:val="008C0A54"/>
    <w:rsid w:val="008D0902"/>
    <w:rsid w:val="008D0D54"/>
    <w:rsid w:val="008D3541"/>
    <w:rsid w:val="008D4711"/>
    <w:rsid w:val="008E6389"/>
    <w:rsid w:val="008E64A7"/>
    <w:rsid w:val="00907AA9"/>
    <w:rsid w:val="00941609"/>
    <w:rsid w:val="00944ECF"/>
    <w:rsid w:val="00984338"/>
    <w:rsid w:val="00990F89"/>
    <w:rsid w:val="0099744F"/>
    <w:rsid w:val="009A793E"/>
    <w:rsid w:val="009B2AFC"/>
    <w:rsid w:val="009B57DD"/>
    <w:rsid w:val="009D33B8"/>
    <w:rsid w:val="009F47F5"/>
    <w:rsid w:val="00A11A41"/>
    <w:rsid w:val="00A13419"/>
    <w:rsid w:val="00A2010C"/>
    <w:rsid w:val="00A23833"/>
    <w:rsid w:val="00A53971"/>
    <w:rsid w:val="00A544E7"/>
    <w:rsid w:val="00A638EF"/>
    <w:rsid w:val="00A67D3C"/>
    <w:rsid w:val="00AD1EC7"/>
    <w:rsid w:val="00AD7F01"/>
    <w:rsid w:val="00AF07E0"/>
    <w:rsid w:val="00B20063"/>
    <w:rsid w:val="00B42E98"/>
    <w:rsid w:val="00B5246E"/>
    <w:rsid w:val="00B86838"/>
    <w:rsid w:val="00B871C5"/>
    <w:rsid w:val="00B90619"/>
    <w:rsid w:val="00B9544A"/>
    <w:rsid w:val="00BB5444"/>
    <w:rsid w:val="00BB70B2"/>
    <w:rsid w:val="00BC45B4"/>
    <w:rsid w:val="00BE6451"/>
    <w:rsid w:val="00BF332A"/>
    <w:rsid w:val="00BF6AE5"/>
    <w:rsid w:val="00BF6D1F"/>
    <w:rsid w:val="00C01E21"/>
    <w:rsid w:val="00C05D75"/>
    <w:rsid w:val="00C12BE4"/>
    <w:rsid w:val="00C14AB8"/>
    <w:rsid w:val="00C74D6D"/>
    <w:rsid w:val="00C8486A"/>
    <w:rsid w:val="00C90E9E"/>
    <w:rsid w:val="00CA52C8"/>
    <w:rsid w:val="00CA75F9"/>
    <w:rsid w:val="00CC6D55"/>
    <w:rsid w:val="00CD31FA"/>
    <w:rsid w:val="00CD6D65"/>
    <w:rsid w:val="00CF1216"/>
    <w:rsid w:val="00D03F64"/>
    <w:rsid w:val="00D2262B"/>
    <w:rsid w:val="00D234F3"/>
    <w:rsid w:val="00D328EA"/>
    <w:rsid w:val="00D608CB"/>
    <w:rsid w:val="00DA2A6D"/>
    <w:rsid w:val="00DA3EE1"/>
    <w:rsid w:val="00DC363E"/>
    <w:rsid w:val="00DD57E3"/>
    <w:rsid w:val="00DE035B"/>
    <w:rsid w:val="00DE047C"/>
    <w:rsid w:val="00DF09DF"/>
    <w:rsid w:val="00E040DC"/>
    <w:rsid w:val="00E113BB"/>
    <w:rsid w:val="00E12302"/>
    <w:rsid w:val="00E16716"/>
    <w:rsid w:val="00E6501E"/>
    <w:rsid w:val="00E65270"/>
    <w:rsid w:val="00E82789"/>
    <w:rsid w:val="00E95D0C"/>
    <w:rsid w:val="00E97F32"/>
    <w:rsid w:val="00EA2217"/>
    <w:rsid w:val="00EA74FB"/>
    <w:rsid w:val="00EF0192"/>
    <w:rsid w:val="00F22E7E"/>
    <w:rsid w:val="00F2662B"/>
    <w:rsid w:val="00F27B12"/>
    <w:rsid w:val="00F4033F"/>
    <w:rsid w:val="00F60E84"/>
    <w:rsid w:val="00F6607A"/>
    <w:rsid w:val="00F8492A"/>
    <w:rsid w:val="00F93BD1"/>
    <w:rsid w:val="00FA2327"/>
    <w:rsid w:val="00FB3FFD"/>
    <w:rsid w:val="00FE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9EB3B4"/>
  <w15:docId w15:val="{627D4106-4A78-40FE-BA62-BD220393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4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1034</TotalTime>
  <Pages>22</Pages>
  <Words>1808</Words>
  <Characters>10308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12092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Vo Xuan Hien</cp:lastModifiedBy>
  <cp:revision>131</cp:revision>
  <cp:lastPrinted>2013-12-07T15:58:00Z</cp:lastPrinted>
  <dcterms:created xsi:type="dcterms:W3CDTF">2013-10-13T11:17:00Z</dcterms:created>
  <dcterms:modified xsi:type="dcterms:W3CDTF">2020-08-17T16:11:00Z</dcterms:modified>
</cp:coreProperties>
</file>