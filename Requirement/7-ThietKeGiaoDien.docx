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F25B06" w14:textId="77777777" w:rsidR="003548A8" w:rsidRDefault="003548A8" w:rsidP="003548A8">
      <w:pPr>
        <w:rPr>
          <w:lang w:val="en-US"/>
        </w:rPr>
      </w:pPr>
    </w:p>
    <w:p w14:paraId="339AFB61" w14:textId="77777777" w:rsidR="00301562" w:rsidRDefault="00301562" w:rsidP="003548A8">
      <w:pPr>
        <w:rPr>
          <w:lang w:val="en-US"/>
        </w:rPr>
      </w:pPr>
    </w:p>
    <w:p w14:paraId="5BAA7800" w14:textId="77777777" w:rsidR="00301562" w:rsidRDefault="00301562" w:rsidP="003548A8">
      <w:pPr>
        <w:rPr>
          <w:lang w:val="en-US"/>
        </w:rPr>
      </w:pPr>
    </w:p>
    <w:p w14:paraId="35CA87F2" w14:textId="77777777" w:rsidR="00301562" w:rsidRDefault="00301562" w:rsidP="003548A8">
      <w:pPr>
        <w:rPr>
          <w:lang w:val="en-US"/>
        </w:rPr>
      </w:pPr>
    </w:p>
    <w:p w14:paraId="35CE10A1" w14:textId="77777777" w:rsidR="00301562" w:rsidRDefault="00301562" w:rsidP="003548A8">
      <w:pPr>
        <w:rPr>
          <w:lang w:val="en-US"/>
        </w:rPr>
      </w:pPr>
    </w:p>
    <w:p w14:paraId="3D60AF6E" w14:textId="77777777" w:rsidR="00301562" w:rsidRDefault="00301562" w:rsidP="003548A8">
      <w:pPr>
        <w:rPr>
          <w:lang w:val="en-US"/>
        </w:rPr>
      </w:pPr>
    </w:p>
    <w:p w14:paraId="4136D89E" w14:textId="77777777" w:rsidR="00301562" w:rsidRDefault="00301562" w:rsidP="003548A8">
      <w:pPr>
        <w:rPr>
          <w:lang w:val="en-US"/>
        </w:rPr>
      </w:pPr>
    </w:p>
    <w:p w14:paraId="7020EE14" w14:textId="77777777" w:rsidR="003548A8" w:rsidRPr="003548A8" w:rsidRDefault="003548A8" w:rsidP="003548A8">
      <w:pPr>
        <w:rPr>
          <w:lang w:val="en-US"/>
        </w:rPr>
      </w:pPr>
    </w:p>
    <w:p w14:paraId="3A5A5673" w14:textId="383355AF" w:rsidR="00D234F3" w:rsidRPr="005F2DEF" w:rsidRDefault="00C14AB8" w:rsidP="007A1DE8">
      <w:pPr>
        <w:pStyle w:val="Title"/>
        <w:jc w:val="right"/>
        <w:rPr>
          <w:color w:val="000000" w:themeColor="text1"/>
          <w:lang w:val="en-US"/>
        </w:rPr>
      </w:pPr>
      <w:r>
        <w:rPr>
          <w:lang w:val="en-US"/>
        </w:rPr>
        <w:t xml:space="preserve">Thiết kế </w:t>
      </w:r>
      <w:r w:rsidR="00767CB6">
        <w:rPr>
          <w:lang w:val="en-US"/>
        </w:rPr>
        <w:t>giao diện</w:t>
      </w:r>
      <w:r w:rsidR="007A1DE8">
        <w:rPr>
          <w:lang w:val="en-US"/>
        </w:rPr>
        <w:t xml:space="preserve"> </w:t>
      </w:r>
      <w:r w:rsidR="005F2DEF">
        <w:rPr>
          <w:color w:val="000000" w:themeColor="text1"/>
          <w:lang w:val="en-US"/>
        </w:rPr>
        <w:t>Quản lý thư viện</w:t>
      </w:r>
    </w:p>
    <w:p w14:paraId="36B343E2" w14:textId="77777777" w:rsidR="007A1DE8" w:rsidRPr="007A1DE8" w:rsidRDefault="007A1DE8" w:rsidP="007A1DE8">
      <w:pPr>
        <w:rPr>
          <w:lang w:val="en-US"/>
        </w:rPr>
      </w:pPr>
    </w:p>
    <w:p w14:paraId="1640013B" w14:textId="0975D42A" w:rsidR="007A1DE8" w:rsidRPr="005F2DEF" w:rsidRDefault="007A1DE8" w:rsidP="007A1DE8">
      <w:pPr>
        <w:jc w:val="right"/>
        <w:rPr>
          <w:rFonts w:ascii="Arial" w:hAnsi="Arial"/>
          <w:color w:val="000000" w:themeColor="text1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5F2DEF">
        <w:rPr>
          <w:rFonts w:ascii="Arial" w:hAnsi="Arial"/>
          <w:color w:val="000000" w:themeColor="text1"/>
          <w:sz w:val="34"/>
          <w:szCs w:val="30"/>
          <w:lang w:val="en-US"/>
        </w:rPr>
        <w:t>1.0</w:t>
      </w:r>
    </w:p>
    <w:p w14:paraId="307BFCE4" w14:textId="77777777" w:rsidR="00D234F3" w:rsidRDefault="00D234F3">
      <w:pPr>
        <w:pStyle w:val="Title"/>
        <w:jc w:val="both"/>
        <w:rPr>
          <w:lang w:val="en-US"/>
        </w:rPr>
      </w:pPr>
    </w:p>
    <w:p w14:paraId="1FA1831C" w14:textId="77777777" w:rsidR="003548A8" w:rsidRDefault="003548A8" w:rsidP="003548A8">
      <w:pPr>
        <w:rPr>
          <w:lang w:val="en-US"/>
        </w:rPr>
      </w:pPr>
    </w:p>
    <w:p w14:paraId="122F7934" w14:textId="77777777" w:rsidR="00301562" w:rsidRDefault="00301562" w:rsidP="003548A8">
      <w:pPr>
        <w:rPr>
          <w:lang w:val="en-US"/>
        </w:rPr>
      </w:pPr>
    </w:p>
    <w:p w14:paraId="424983ED" w14:textId="77777777" w:rsidR="00301562" w:rsidRDefault="00301562" w:rsidP="003548A8">
      <w:pPr>
        <w:rPr>
          <w:lang w:val="en-US"/>
        </w:rPr>
      </w:pPr>
    </w:p>
    <w:p w14:paraId="1956F23E" w14:textId="77777777" w:rsidR="00301562" w:rsidRDefault="00301562" w:rsidP="003548A8">
      <w:pPr>
        <w:rPr>
          <w:lang w:val="en-US"/>
        </w:rPr>
      </w:pPr>
    </w:p>
    <w:p w14:paraId="3797F184" w14:textId="77777777" w:rsidR="00301562" w:rsidRDefault="00301562" w:rsidP="003548A8">
      <w:pPr>
        <w:rPr>
          <w:lang w:val="en-US"/>
        </w:rPr>
      </w:pPr>
    </w:p>
    <w:p w14:paraId="5B19293F" w14:textId="77777777" w:rsidR="00301562" w:rsidRDefault="00301562" w:rsidP="003548A8">
      <w:pPr>
        <w:rPr>
          <w:lang w:val="en-US"/>
        </w:rPr>
      </w:pPr>
    </w:p>
    <w:p w14:paraId="6F503CFC" w14:textId="77777777" w:rsidR="00301562" w:rsidRDefault="00301562" w:rsidP="003548A8">
      <w:pPr>
        <w:rPr>
          <w:lang w:val="en-US"/>
        </w:rPr>
      </w:pPr>
    </w:p>
    <w:p w14:paraId="74408D59" w14:textId="77777777" w:rsidR="00301562" w:rsidRDefault="00301562" w:rsidP="003548A8">
      <w:pPr>
        <w:rPr>
          <w:lang w:val="en-US"/>
        </w:rPr>
      </w:pPr>
    </w:p>
    <w:p w14:paraId="6B7B8EA2" w14:textId="77777777" w:rsidR="00301562" w:rsidRDefault="00301562" w:rsidP="003548A8">
      <w:pPr>
        <w:rPr>
          <w:lang w:val="en-US"/>
        </w:rPr>
      </w:pPr>
    </w:p>
    <w:p w14:paraId="7E1BCE11" w14:textId="77777777" w:rsidR="003548A8" w:rsidRDefault="003548A8" w:rsidP="003548A8">
      <w:pPr>
        <w:rPr>
          <w:lang w:val="en-US"/>
        </w:rPr>
      </w:pPr>
    </w:p>
    <w:p w14:paraId="0BBD4DB4" w14:textId="77777777" w:rsidR="003548A8" w:rsidRDefault="003548A8" w:rsidP="003548A8">
      <w:pPr>
        <w:rPr>
          <w:lang w:val="en-US"/>
        </w:rPr>
      </w:pPr>
    </w:p>
    <w:p w14:paraId="785A98AD" w14:textId="77777777" w:rsidR="003548A8" w:rsidRDefault="003548A8" w:rsidP="003548A8">
      <w:pPr>
        <w:rPr>
          <w:lang w:val="en-US"/>
        </w:rPr>
      </w:pPr>
    </w:p>
    <w:p w14:paraId="46A01E15" w14:textId="77777777" w:rsidR="003548A8" w:rsidRDefault="003548A8" w:rsidP="003548A8">
      <w:pPr>
        <w:rPr>
          <w:lang w:val="en-US"/>
        </w:rPr>
      </w:pPr>
    </w:p>
    <w:p w14:paraId="07AEE193" w14:textId="77777777" w:rsidR="003548A8" w:rsidRDefault="003548A8" w:rsidP="003548A8">
      <w:pPr>
        <w:rPr>
          <w:lang w:val="en-US"/>
        </w:rPr>
      </w:pPr>
    </w:p>
    <w:p w14:paraId="5B1084FD" w14:textId="77777777"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14:paraId="7B4AE0CF" w14:textId="77777777" w:rsidR="005F2DEF" w:rsidRPr="001B2A64" w:rsidRDefault="005F2DEF" w:rsidP="005F2DEF">
      <w:pPr>
        <w:jc w:val="center"/>
        <w:rPr>
          <w:rFonts w:ascii="Arial" w:hAnsi="Arial" w:cs="Arial"/>
          <w:noProof/>
          <w:sz w:val="30"/>
          <w:szCs w:val="30"/>
        </w:rPr>
      </w:pPr>
      <w:r w:rsidRPr="001B2A64">
        <w:rPr>
          <w:rFonts w:ascii="Arial" w:hAnsi="Arial" w:cs="Arial"/>
          <w:noProof/>
          <w:sz w:val="30"/>
          <w:szCs w:val="30"/>
        </w:rPr>
        <w:t>1412168 – Võ Thanh Hiếu</w:t>
      </w:r>
    </w:p>
    <w:p w14:paraId="029F645B" w14:textId="77777777" w:rsidR="005F2DEF" w:rsidRPr="001B2A64" w:rsidRDefault="005F2DEF" w:rsidP="005F2DEF">
      <w:pPr>
        <w:jc w:val="center"/>
        <w:rPr>
          <w:rFonts w:ascii="Arial" w:hAnsi="Arial" w:cs="Arial"/>
          <w:noProof/>
          <w:sz w:val="30"/>
          <w:szCs w:val="30"/>
        </w:rPr>
      </w:pPr>
      <w:r w:rsidRPr="001B2A64">
        <w:rPr>
          <w:rFonts w:ascii="Arial" w:hAnsi="Arial" w:cs="Arial"/>
          <w:noProof/>
          <w:sz w:val="30"/>
          <w:szCs w:val="30"/>
        </w:rPr>
        <w:t>1412173 – Võ Xuân Hiển</w:t>
      </w:r>
    </w:p>
    <w:p w14:paraId="37D9B3FA" w14:textId="4F405B14" w:rsidR="005F2DEF" w:rsidRPr="005F2DEF" w:rsidRDefault="005F2DEF" w:rsidP="005F2DEF">
      <w:pPr>
        <w:jc w:val="center"/>
        <w:rPr>
          <w:rFonts w:ascii="Arial" w:hAnsi="Arial" w:cs="Arial"/>
          <w:noProof/>
          <w:sz w:val="30"/>
          <w:szCs w:val="30"/>
          <w:lang w:val="en-US"/>
        </w:rPr>
        <w:sectPr w:rsidR="005F2DEF" w:rsidRPr="005F2DEF" w:rsidSect="00301562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 w:rsidRPr="001B2A64">
        <w:rPr>
          <w:rFonts w:ascii="Arial" w:hAnsi="Arial" w:cs="Arial"/>
          <w:noProof/>
          <w:sz w:val="30"/>
          <w:szCs w:val="30"/>
        </w:rPr>
        <w:t>1412180 – Nguyễn Thái Hoàn</w:t>
      </w:r>
      <w:r>
        <w:rPr>
          <w:rFonts w:ascii="Arial" w:hAnsi="Arial" w:cs="Arial"/>
          <w:noProof/>
          <w:sz w:val="30"/>
          <w:szCs w:val="30"/>
          <w:lang w:val="en-US"/>
        </w:rPr>
        <w:t>g</w:t>
      </w:r>
    </w:p>
    <w:p w14:paraId="2594EDF7" w14:textId="77777777"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14:paraId="5D79E8EE" w14:textId="77777777"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4770"/>
        <w:gridCol w:w="2106"/>
      </w:tblGrid>
      <w:tr w:rsidR="00E95D0C" w:rsidRPr="007A1DE8" w14:paraId="28E0E133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E9E840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7FA768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46178D" w14:textId="77777777" w:rsidR="00E95D0C" w:rsidRPr="007A1DE8" w:rsidRDefault="00E95D0C" w:rsidP="007C3670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023CBD" w14:textId="77777777"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E95D0C" w:rsidRPr="000C0CA8" w14:paraId="5EE79B78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2C2064" w14:textId="31711ADE" w:rsidR="00E95D0C" w:rsidRPr="007C3670" w:rsidRDefault="007C3670" w:rsidP="004176B5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7C3670">
              <w:rPr>
                <w:rFonts w:eastAsia="SimSun"/>
                <w:color w:val="000000" w:themeColor="text1"/>
                <w:lang w:val="en-US"/>
              </w:rPr>
              <w:t>1</w:t>
            </w:r>
            <w:r w:rsidR="00B42E98">
              <w:rPr>
                <w:rFonts w:eastAsia="SimSun"/>
                <w:color w:val="000000" w:themeColor="text1"/>
                <w:lang w:val="en-US"/>
              </w:rPr>
              <w:t>6</w:t>
            </w:r>
            <w:r w:rsidRPr="007C3670">
              <w:rPr>
                <w:rFonts w:eastAsia="SimSun"/>
                <w:color w:val="000000" w:themeColor="text1"/>
                <w:lang w:val="en-US"/>
              </w:rPr>
              <w:t>/08/2020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E38560" w14:textId="56D2F754" w:rsidR="00E95D0C" w:rsidRPr="007C3670" w:rsidRDefault="007C3670" w:rsidP="004176B5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7C3670">
              <w:rPr>
                <w:rFonts w:eastAsia="SimSun"/>
                <w:color w:val="000000" w:themeColor="text1"/>
                <w:lang w:val="en-US"/>
              </w:rPr>
              <w:t>1.0</w:t>
            </w: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80A70A" w14:textId="0F95BE5B" w:rsidR="00E12302" w:rsidRPr="0010497A" w:rsidRDefault="007C3670" w:rsidP="00641498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  <w:r w:rsidRPr="007C3670">
              <w:rPr>
                <w:rFonts w:eastAsia="SimSun"/>
                <w:color w:val="000000" w:themeColor="text1"/>
                <w:lang w:val="en-US"/>
              </w:rPr>
              <w:t>Tạo tài liệu</w:t>
            </w:r>
            <w:r w:rsidRPr="007C3670">
              <w:rPr>
                <w:rFonts w:eastAsia="SimSun"/>
                <w:color w:val="000000" w:themeColor="text1"/>
                <w:lang w:val="en-US"/>
              </w:rPr>
              <w:br/>
              <w:t>Thêm giao diện</w:t>
            </w:r>
            <w:r w:rsidR="00572409">
              <w:rPr>
                <w:rFonts w:eastAsia="SimSun"/>
                <w:color w:val="000000" w:themeColor="text1"/>
                <w:lang w:val="en-US"/>
              </w:rPr>
              <w:t>, mô tả</w:t>
            </w:r>
            <w:r w:rsidRPr="007C3670">
              <w:rPr>
                <w:rFonts w:eastAsia="SimSun"/>
                <w:color w:val="000000" w:themeColor="text1"/>
                <w:lang w:val="en-US"/>
              </w:rPr>
              <w:t xml:space="preserve"> và prototype</w:t>
            </w:r>
            <w:r w:rsidR="00DE035B" w:rsidRPr="007C3670">
              <w:rPr>
                <w:rFonts w:eastAsia="SimSun"/>
                <w:color w:val="000000" w:themeColor="text1"/>
                <w:lang w:val="en-US"/>
              </w:rPr>
              <w:t xml:space="preserve"> màn hình</w:t>
            </w: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950B84" w14:textId="0AE2D258" w:rsidR="00E95D0C" w:rsidRPr="007C3670" w:rsidRDefault="007C3670" w:rsidP="00DC363E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7C3670">
              <w:rPr>
                <w:rFonts w:eastAsia="SimSun"/>
                <w:color w:val="000000" w:themeColor="text1"/>
                <w:lang w:val="en-US"/>
              </w:rPr>
              <w:t>Võ Xuân Hiển</w:t>
            </w:r>
          </w:p>
        </w:tc>
      </w:tr>
      <w:tr w:rsidR="00E95D0C" w:rsidRPr="007A1DE8" w14:paraId="710B2A5C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444699" w14:textId="77777777" w:rsidR="00E95D0C" w:rsidRPr="007C3670" w:rsidRDefault="00E95D0C" w:rsidP="004176B5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554D06" w14:textId="77777777" w:rsidR="00E95D0C" w:rsidRPr="007C3670" w:rsidRDefault="00E95D0C" w:rsidP="004176B5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78B951" w14:textId="77777777" w:rsidR="00E95D0C" w:rsidRPr="007C3670" w:rsidRDefault="00E95D0C" w:rsidP="00641498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6A45F8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  <w:tr w:rsidR="00E95D0C" w:rsidRPr="007A1DE8" w14:paraId="7D9BC114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650195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FA9C34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474005" w14:textId="77777777" w:rsidR="00E95D0C" w:rsidRPr="007C3670" w:rsidRDefault="00E95D0C" w:rsidP="00641498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6FE472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  <w:tr w:rsidR="00E95D0C" w:rsidRPr="007A1DE8" w14:paraId="10D83019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4B0A09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CCD927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B39DDD" w14:textId="77777777" w:rsidR="00E95D0C" w:rsidRPr="007C3670" w:rsidRDefault="00E95D0C" w:rsidP="00641498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BBE1F5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</w:tbl>
    <w:p w14:paraId="50B9FC7B" w14:textId="77777777" w:rsidR="00A23833" w:rsidRDefault="00A23833" w:rsidP="0031511D">
      <w:pPr>
        <w:pStyle w:val="Title"/>
        <w:rPr>
          <w:lang w:val="en-US"/>
        </w:rPr>
      </w:pPr>
    </w:p>
    <w:p w14:paraId="0A17ECE1" w14:textId="77777777"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14:paraId="43C74B92" w14:textId="7DDE8C89" w:rsidR="00B42E98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48551060" w:history="1">
        <w:r w:rsidR="00B42E98" w:rsidRPr="00506763">
          <w:rPr>
            <w:rStyle w:val="Hyperlink"/>
            <w:noProof/>
          </w:rPr>
          <w:t>1.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noProof/>
          </w:rPr>
          <w:t>Danh sách các màn hình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_Toc48551060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3</w:t>
        </w:r>
        <w:r w:rsidR="00B42E98">
          <w:rPr>
            <w:noProof/>
            <w:webHidden/>
          </w:rPr>
          <w:fldChar w:fldCharType="end"/>
        </w:r>
      </w:hyperlink>
    </w:p>
    <w:p w14:paraId="4FAB0976" w14:textId="362E095E" w:rsidR="00B42E98" w:rsidRDefault="00B42E9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1" w:history="1">
        <w:r w:rsidRPr="00506763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noProof/>
          </w:rPr>
          <w:t>Mô tả chi tiết mỗi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96E382" w14:textId="42F8BE35" w:rsidR="00B42E98" w:rsidRDefault="00B42E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2" w:history="1">
        <w:r w:rsidRPr="00506763">
          <w:rPr>
            <w:rStyle w:val="Hyperlink"/>
            <w:iCs/>
            <w:noProof/>
            <w:lang w:val="en-US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A2E4CC" w14:textId="5B1D1521" w:rsidR="00B42E98" w:rsidRDefault="00B42E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3" w:history="1">
        <w:r w:rsidRPr="00506763">
          <w:rPr>
            <w:rStyle w:val="Hyperlink"/>
            <w:iCs/>
            <w:noProof/>
            <w:lang w:val="en-US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300F3F" w14:textId="7FA62FF5" w:rsidR="00B42E98" w:rsidRDefault="00B42E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4" w:history="1">
        <w:r w:rsidRPr="00506763">
          <w:rPr>
            <w:rStyle w:val="Hyperlink"/>
            <w:iCs/>
            <w:noProof/>
            <w:lang w:val="en-US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Danh sách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C5B303" w14:textId="7F6CA5F3" w:rsidR="00B42E98" w:rsidRDefault="00B42E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5" w:history="1">
        <w:r w:rsidRPr="00506763">
          <w:rPr>
            <w:rStyle w:val="Hyperlink"/>
            <w:iCs/>
            <w:noProof/>
            <w:lang w:val="en-US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noProof/>
            <w:lang w:val="en-US"/>
          </w:rPr>
          <w:t>Thông tin chi tiết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714CBC" w14:textId="189B0BA4" w:rsidR="00B42E98" w:rsidRDefault="00B42E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6" w:history="1">
        <w:r w:rsidRPr="00506763">
          <w:rPr>
            <w:rStyle w:val="Hyperlink"/>
            <w:iCs/>
            <w:noProof/>
            <w:lang w:val="en-US"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noProof/>
            <w:lang w:val="en-US"/>
          </w:rPr>
          <w:t>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99AF8D" w14:textId="1942AEE7" w:rsidR="00B42E98" w:rsidRDefault="00B42E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7" w:history="1">
        <w:r w:rsidRPr="00506763">
          <w:rPr>
            <w:rStyle w:val="Hyperlink"/>
            <w:iCs/>
            <w:noProof/>
            <w:lang w:val="en-US"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noProof/>
            <w:lang w:val="en-US"/>
          </w:rPr>
          <w:t xml:space="preserve">Dialog </w:t>
        </w:r>
        <w:r w:rsidRPr="00506763">
          <w:rPr>
            <w:rStyle w:val="Hyperlink"/>
            <w:iCs/>
            <w:noProof/>
            <w:lang w:val="en-US"/>
          </w:rPr>
          <w:t>Tìm kiếm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F0733D" w14:textId="6D2E3AFC" w:rsidR="00B42E98" w:rsidRDefault="00B42E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8" w:history="1">
        <w:r w:rsidRPr="00506763">
          <w:rPr>
            <w:rStyle w:val="Hyperlink"/>
            <w:iCs/>
            <w:noProof/>
            <w:lang w:val="en-US"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Tạo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D81BBC8" w14:textId="1260BBD6" w:rsidR="00B42E98" w:rsidRDefault="00B42E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9" w:history="1">
        <w:r w:rsidRPr="00506763">
          <w:rPr>
            <w:rStyle w:val="Hyperlink"/>
            <w:iCs/>
            <w:noProof/>
            <w:lang w:val="en-US"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noProof/>
            <w:lang w:val="en-US"/>
          </w:rPr>
          <w:t>Quản lý độc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0DDE14" w14:textId="14D48FFE" w:rsidR="00B42E98" w:rsidRDefault="00B42E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0" w:history="1">
        <w:r w:rsidRPr="00506763">
          <w:rPr>
            <w:rStyle w:val="Hyperlink"/>
            <w:iCs/>
            <w:noProof/>
            <w:lang w:val="en-US"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Dialog Tìm kiếm độc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0D9596" w14:textId="0332F1DC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1" w:history="1">
        <w:r w:rsidRPr="00506763">
          <w:rPr>
            <w:rStyle w:val="Hyperlink"/>
            <w:iCs/>
            <w:noProof/>
            <w:lang w:val="en-US"/>
          </w:rPr>
          <w:t>2.10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noProof/>
            <w:lang w:val="en-US"/>
          </w:rPr>
          <w:t>Quản lý tác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3059C3" w14:textId="56AFC442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2" w:history="1">
        <w:r w:rsidRPr="00506763">
          <w:rPr>
            <w:rStyle w:val="Hyperlink"/>
            <w:iCs/>
            <w:noProof/>
            <w:lang w:val="en-US"/>
          </w:rPr>
          <w:t>2.11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noProof/>
            <w:lang w:val="en-US"/>
          </w:rPr>
          <w:t>Tạo tác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F03F25" w14:textId="3CEE880B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3" w:history="1">
        <w:r w:rsidRPr="00506763">
          <w:rPr>
            <w:rStyle w:val="Hyperlink"/>
            <w:iCs/>
            <w:noProof/>
            <w:lang w:val="en-US"/>
          </w:rPr>
          <w:t>2.12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noProof/>
            <w:lang w:val="en-US"/>
          </w:rPr>
          <w:t>Quản lý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B335DA" w14:textId="30E2BE9D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4" w:history="1">
        <w:r w:rsidRPr="00506763">
          <w:rPr>
            <w:rStyle w:val="Hyperlink"/>
            <w:iCs/>
            <w:noProof/>
            <w:lang w:val="en-US"/>
          </w:rPr>
          <w:t>2.13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Thêm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25A3A5" w14:textId="5B9035FC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5" w:history="1">
        <w:r w:rsidRPr="00506763">
          <w:rPr>
            <w:rStyle w:val="Hyperlink"/>
            <w:iCs/>
            <w:noProof/>
            <w:lang w:val="en-US"/>
          </w:rPr>
          <w:t>2.14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noProof/>
            <w:lang w:val="en-US"/>
          </w:rPr>
          <w:t>Quản lý đầu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103B44D" w14:textId="24D55B91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6" w:history="1">
        <w:r w:rsidRPr="00506763">
          <w:rPr>
            <w:rStyle w:val="Hyperlink"/>
            <w:iCs/>
            <w:noProof/>
            <w:lang w:val="en-US"/>
          </w:rPr>
          <w:t>2.15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Dialog Tìm kiếm đầu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28D320" w14:textId="51BCDB46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7" w:history="1">
        <w:r w:rsidRPr="00506763">
          <w:rPr>
            <w:rStyle w:val="Hyperlink"/>
            <w:iCs/>
            <w:noProof/>
            <w:lang w:val="en-US"/>
          </w:rPr>
          <w:t>2.16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Tạo đầu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3854B5" w14:textId="57E2F17C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8" w:history="1">
        <w:r w:rsidRPr="00506763">
          <w:rPr>
            <w:rStyle w:val="Hyperlink"/>
            <w:iCs/>
            <w:noProof/>
            <w:lang w:val="en-US"/>
          </w:rPr>
          <w:t>2.17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noProof/>
            <w:lang w:val="en-US"/>
          </w:rPr>
          <w:t>Quản lý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1674AD" w14:textId="611454F9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9" w:history="1">
        <w:r w:rsidRPr="00506763">
          <w:rPr>
            <w:rStyle w:val="Hyperlink"/>
            <w:iCs/>
            <w:noProof/>
            <w:lang w:val="en-US"/>
          </w:rPr>
          <w:t>2.18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Dialog Tìm kiếm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386F149" w14:textId="6E93DB38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0" w:history="1">
        <w:r w:rsidRPr="00506763">
          <w:rPr>
            <w:rStyle w:val="Hyperlink"/>
            <w:iCs/>
            <w:noProof/>
            <w:lang w:val="en-US"/>
          </w:rPr>
          <w:t>2.19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Tạo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E3283B" w14:textId="68C1532A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1" w:history="1">
        <w:r w:rsidRPr="00506763">
          <w:rPr>
            <w:rStyle w:val="Hyperlink"/>
            <w:iCs/>
            <w:noProof/>
            <w:lang w:val="en-US"/>
          </w:rPr>
          <w:t>2.20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8B2771" w14:textId="6C970136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2" w:history="1">
        <w:r w:rsidRPr="00506763">
          <w:rPr>
            <w:rStyle w:val="Hyperlink"/>
            <w:iCs/>
            <w:noProof/>
            <w:lang w:val="en-US"/>
          </w:rPr>
          <w:t>2.21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74E2E1" w14:textId="50EC9909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3" w:history="1">
        <w:r w:rsidRPr="00506763">
          <w:rPr>
            <w:rStyle w:val="Hyperlink"/>
            <w:iCs/>
            <w:noProof/>
            <w:lang w:val="en-US"/>
          </w:rPr>
          <w:t>2.22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F30C0DB" w14:textId="605A4760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4" w:history="1">
        <w:r w:rsidRPr="00506763">
          <w:rPr>
            <w:rStyle w:val="Hyperlink"/>
            <w:iCs/>
            <w:noProof/>
            <w:lang w:val="en-US"/>
          </w:rPr>
          <w:t>2.23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C6379C9" w14:textId="34DF4379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5" w:history="1">
        <w:r w:rsidRPr="00506763">
          <w:rPr>
            <w:rStyle w:val="Hyperlink"/>
            <w:iCs/>
            <w:noProof/>
            <w:lang w:val="en-US"/>
          </w:rPr>
          <w:t>2.24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43E0E6" w14:textId="5B95E9F5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6" w:history="1">
        <w:r w:rsidRPr="00506763">
          <w:rPr>
            <w:rStyle w:val="Hyperlink"/>
            <w:iCs/>
            <w:noProof/>
            <w:lang w:val="en-US"/>
          </w:rPr>
          <w:t>2.25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A1798F7" w14:textId="10313087" w:rsidR="00B42E98" w:rsidRDefault="00B42E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7" w:history="1">
        <w:r w:rsidRPr="00506763">
          <w:rPr>
            <w:rStyle w:val="Hyperlink"/>
            <w:iCs/>
            <w:noProof/>
            <w:lang w:val="en-US"/>
          </w:rPr>
          <w:t>2.26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506763">
          <w:rPr>
            <w:rStyle w:val="Hyperlink"/>
            <w:iCs/>
            <w:noProof/>
            <w:lang w:val="en-US"/>
          </w:rPr>
          <w:t>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_Toc48551087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8650DA8" w14:textId="56542B86"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14:paraId="77C99B87" w14:textId="77777777"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6CDE3911" w14:textId="12BE6D9D" w:rsidR="00767CB6" w:rsidRPr="00CD6D65" w:rsidRDefault="00767CB6" w:rsidP="00CD6D65">
      <w:pPr>
        <w:pStyle w:val="Heading1"/>
        <w:spacing w:line="360" w:lineRule="auto"/>
        <w:jc w:val="both"/>
      </w:pPr>
      <w:bookmarkStart w:id="0" w:name="_Toc176926925"/>
      <w:bookmarkStart w:id="1" w:name="_Toc48551060"/>
      <w:r>
        <w:lastRenderedPageBreak/>
        <w:t>Danh sách các màn hình</w:t>
      </w:r>
      <w:bookmarkEnd w:id="0"/>
      <w:bookmarkEnd w:id="1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648"/>
        <w:gridCol w:w="3780"/>
        <w:gridCol w:w="5213"/>
      </w:tblGrid>
      <w:tr w:rsidR="00767CB6" w14:paraId="0597C17C" w14:textId="77777777" w:rsidTr="005E52CD">
        <w:tc>
          <w:tcPr>
            <w:tcW w:w="648" w:type="dxa"/>
          </w:tcPr>
          <w:p w14:paraId="2440207D" w14:textId="77777777" w:rsidR="00767CB6" w:rsidRDefault="00767CB6" w:rsidP="00CD6D65">
            <w:pPr>
              <w:pStyle w:val="BodyText"/>
              <w:spacing w:after="0" w:line="240" w:lineRule="auto"/>
              <w:ind w:left="0"/>
            </w:pPr>
            <w:r>
              <w:t>STT</w:t>
            </w:r>
          </w:p>
        </w:tc>
        <w:tc>
          <w:tcPr>
            <w:tcW w:w="3780" w:type="dxa"/>
          </w:tcPr>
          <w:p w14:paraId="4B2B10AF" w14:textId="77777777" w:rsidR="00767CB6" w:rsidRDefault="00767CB6" w:rsidP="00B5246E">
            <w:pPr>
              <w:pStyle w:val="BodyText"/>
              <w:spacing w:after="0" w:line="240" w:lineRule="auto"/>
              <w:ind w:left="0"/>
              <w:jc w:val="center"/>
            </w:pPr>
            <w:r>
              <w:t>Tên màn hình</w:t>
            </w:r>
          </w:p>
        </w:tc>
        <w:tc>
          <w:tcPr>
            <w:tcW w:w="5213" w:type="dxa"/>
          </w:tcPr>
          <w:p w14:paraId="4E2BE908" w14:textId="77777777" w:rsidR="00767CB6" w:rsidRDefault="00767CB6" w:rsidP="00CD6D65">
            <w:pPr>
              <w:pStyle w:val="BodyText"/>
              <w:spacing w:after="0" w:line="240" w:lineRule="auto"/>
            </w:pPr>
            <w:r>
              <w:t>Ý nghĩa/Ghi chú</w:t>
            </w:r>
          </w:p>
        </w:tc>
      </w:tr>
      <w:tr w:rsidR="00767CB6" w14:paraId="2900F01F" w14:textId="77777777" w:rsidTr="005E52CD">
        <w:tc>
          <w:tcPr>
            <w:tcW w:w="648" w:type="dxa"/>
          </w:tcPr>
          <w:p w14:paraId="29E662E7" w14:textId="76B2A43B" w:rsidR="00767CB6" w:rsidRPr="00B5246E" w:rsidRDefault="00E8278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780" w:type="dxa"/>
          </w:tcPr>
          <w:p w14:paraId="066CFBE2" w14:textId="4A3414D2" w:rsidR="00767CB6" w:rsidRPr="00E82789" w:rsidRDefault="00E827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Đăng nhập</w:t>
            </w:r>
          </w:p>
        </w:tc>
        <w:tc>
          <w:tcPr>
            <w:tcW w:w="5213" w:type="dxa"/>
          </w:tcPr>
          <w:p w14:paraId="1E07B6EA" w14:textId="77403EB5" w:rsidR="00767CB6" w:rsidRPr="00E82789" w:rsidRDefault="00E827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dùng để đăng nhập vào tài khoản để sử dụng những chức năng yêu cầu cần đăng nhập</w:t>
            </w:r>
          </w:p>
        </w:tc>
      </w:tr>
      <w:tr w:rsidR="008E6389" w14:paraId="52D5E49C" w14:textId="77777777" w:rsidTr="005E52CD">
        <w:tc>
          <w:tcPr>
            <w:tcW w:w="648" w:type="dxa"/>
          </w:tcPr>
          <w:p w14:paraId="5A0A405A" w14:textId="77777777" w:rsidR="008E6389" w:rsidRDefault="008E638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5653945C" w14:textId="72B01E65" w:rsidR="008E6389" w:rsidRPr="00595675" w:rsidRDefault="008E6389" w:rsidP="00B5246E">
            <w:pPr>
              <w:pStyle w:val="BodyText"/>
              <w:spacing w:after="0" w:line="240" w:lineRule="auto"/>
              <w:ind w:left="0"/>
              <w:rPr>
                <w:b/>
                <w:bCs/>
                <w:lang w:val="en-US"/>
              </w:rPr>
            </w:pPr>
            <w:r w:rsidRPr="00595675">
              <w:rPr>
                <w:b/>
                <w:bCs/>
                <w:lang w:val="en-US"/>
              </w:rPr>
              <w:t>Phân hệ KH</w:t>
            </w:r>
          </w:p>
        </w:tc>
        <w:tc>
          <w:tcPr>
            <w:tcW w:w="5213" w:type="dxa"/>
          </w:tcPr>
          <w:p w14:paraId="5F6F7B31" w14:textId="77777777" w:rsidR="008E6389" w:rsidRDefault="008E63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</w:p>
        </w:tc>
      </w:tr>
      <w:tr w:rsidR="00E82789" w14:paraId="794C1F40" w14:textId="77777777" w:rsidTr="005E52CD">
        <w:tc>
          <w:tcPr>
            <w:tcW w:w="648" w:type="dxa"/>
          </w:tcPr>
          <w:p w14:paraId="6FE66F1E" w14:textId="6A071394" w:rsidR="00E82789" w:rsidRDefault="00595675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780" w:type="dxa"/>
          </w:tcPr>
          <w:p w14:paraId="7641D22C" w14:textId="742506E2" w:rsidR="00E82789" w:rsidRDefault="00E827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Trang chủ</w:t>
            </w:r>
          </w:p>
        </w:tc>
        <w:tc>
          <w:tcPr>
            <w:tcW w:w="5213" w:type="dxa"/>
          </w:tcPr>
          <w:p w14:paraId="5628E0FD" w14:textId="20D261F6" w:rsidR="00E82789" w:rsidRDefault="00E827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chính của trang web</w:t>
            </w:r>
          </w:p>
        </w:tc>
      </w:tr>
      <w:tr w:rsidR="00294AA2" w14:paraId="539524AD" w14:textId="77777777" w:rsidTr="005E52CD">
        <w:tc>
          <w:tcPr>
            <w:tcW w:w="648" w:type="dxa"/>
          </w:tcPr>
          <w:p w14:paraId="5A477AC1" w14:textId="5181EAB3" w:rsidR="00294AA2" w:rsidRDefault="00595675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780" w:type="dxa"/>
          </w:tcPr>
          <w:p w14:paraId="033D1C9A" w14:textId="7053A0ED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bookmarkStart w:id="2" w:name="_Hlk48545486"/>
            <w:r>
              <w:rPr>
                <w:lang w:val="en-US"/>
              </w:rPr>
              <w:t>Danh sách sách</w:t>
            </w:r>
            <w:bookmarkEnd w:id="2"/>
          </w:p>
        </w:tc>
        <w:tc>
          <w:tcPr>
            <w:tcW w:w="5213" w:type="dxa"/>
          </w:tcPr>
          <w:p w14:paraId="5A7EF54B" w14:textId="0A047773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hiển thị danh sách các sách có trong thư viện</w:t>
            </w:r>
          </w:p>
        </w:tc>
      </w:tr>
      <w:tr w:rsidR="00294AA2" w14:paraId="17CED4CC" w14:textId="77777777" w:rsidTr="005E52CD">
        <w:tc>
          <w:tcPr>
            <w:tcW w:w="648" w:type="dxa"/>
          </w:tcPr>
          <w:p w14:paraId="2721CAFD" w14:textId="5EA26120" w:rsidR="00294AA2" w:rsidRDefault="00595675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780" w:type="dxa"/>
          </w:tcPr>
          <w:p w14:paraId="5675077A" w14:textId="53519264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Thông tin chi tiết sách</w:t>
            </w:r>
          </w:p>
        </w:tc>
        <w:tc>
          <w:tcPr>
            <w:tcW w:w="5213" w:type="dxa"/>
          </w:tcPr>
          <w:p w14:paraId="62ACBCAB" w14:textId="661AA149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hinh hiển thị thông tin chi tiết của sách</w:t>
            </w:r>
          </w:p>
        </w:tc>
      </w:tr>
      <w:tr w:rsidR="008E6389" w14:paraId="56AADF26" w14:textId="77777777" w:rsidTr="005E52CD">
        <w:tc>
          <w:tcPr>
            <w:tcW w:w="648" w:type="dxa"/>
          </w:tcPr>
          <w:p w14:paraId="64503181" w14:textId="77777777" w:rsidR="008E6389" w:rsidRDefault="008E638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73881733" w14:textId="1E840CC0" w:rsidR="008E6389" w:rsidRPr="00595675" w:rsidRDefault="008E6389" w:rsidP="00B5246E">
            <w:pPr>
              <w:pStyle w:val="BodyText"/>
              <w:spacing w:after="0" w:line="240" w:lineRule="auto"/>
              <w:ind w:left="0"/>
              <w:rPr>
                <w:b/>
                <w:bCs/>
                <w:lang w:val="en-US"/>
              </w:rPr>
            </w:pPr>
            <w:r w:rsidRPr="00595675">
              <w:rPr>
                <w:b/>
                <w:bCs/>
                <w:lang w:val="en-US"/>
              </w:rPr>
              <w:t>Phân hệ QL</w:t>
            </w:r>
          </w:p>
        </w:tc>
        <w:tc>
          <w:tcPr>
            <w:tcW w:w="5213" w:type="dxa"/>
          </w:tcPr>
          <w:p w14:paraId="46EEEA9A" w14:textId="77777777" w:rsidR="008E6389" w:rsidRDefault="008E63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</w:p>
        </w:tc>
      </w:tr>
      <w:tr w:rsidR="00294AA2" w14:paraId="3E9748EF" w14:textId="77777777" w:rsidTr="005E52CD">
        <w:tc>
          <w:tcPr>
            <w:tcW w:w="648" w:type="dxa"/>
          </w:tcPr>
          <w:p w14:paraId="5CDC7BE7" w14:textId="19A32F23" w:rsidR="00294AA2" w:rsidRDefault="00595675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780" w:type="dxa"/>
          </w:tcPr>
          <w:p w14:paraId="118A3346" w14:textId="3A7DC256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tài khoản</w:t>
            </w:r>
          </w:p>
        </w:tc>
        <w:tc>
          <w:tcPr>
            <w:tcW w:w="5213" w:type="dxa"/>
          </w:tcPr>
          <w:p w14:paraId="7DDDBC8C" w14:textId="1AFBA1DF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tài khoản</w:t>
            </w:r>
          </w:p>
        </w:tc>
      </w:tr>
      <w:tr w:rsidR="00F4033F" w14:paraId="3071ACA3" w14:textId="77777777" w:rsidTr="005E52CD">
        <w:tc>
          <w:tcPr>
            <w:tcW w:w="648" w:type="dxa"/>
          </w:tcPr>
          <w:p w14:paraId="7F9C3580" w14:textId="245416E0" w:rsidR="00F4033F" w:rsidRDefault="00595675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780" w:type="dxa"/>
          </w:tcPr>
          <w:p w14:paraId="26BD7001" w14:textId="14DC8AF0" w:rsidR="00F4033F" w:rsidRDefault="00F4033F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Tìm kiếm tài khoản</w:t>
            </w:r>
          </w:p>
        </w:tc>
        <w:tc>
          <w:tcPr>
            <w:tcW w:w="5213" w:type="dxa"/>
          </w:tcPr>
          <w:p w14:paraId="4C7E9D9F" w14:textId="21116ED9" w:rsidR="00F4033F" w:rsidRDefault="00A67D3C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Popup dialog</w:t>
            </w:r>
            <w:r w:rsidR="00F4033F">
              <w:rPr>
                <w:lang w:val="en-US"/>
              </w:rPr>
              <w:t xml:space="preserve"> tìm kiếm tài khoản</w:t>
            </w:r>
          </w:p>
        </w:tc>
      </w:tr>
      <w:tr w:rsidR="00A11A41" w14:paraId="106CFD8C" w14:textId="77777777" w:rsidTr="005E52CD">
        <w:tc>
          <w:tcPr>
            <w:tcW w:w="648" w:type="dxa"/>
          </w:tcPr>
          <w:p w14:paraId="35412EC2" w14:textId="48FE5BF4" w:rsidR="00A11A41" w:rsidRDefault="00595675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780" w:type="dxa"/>
          </w:tcPr>
          <w:p w14:paraId="20AB974E" w14:textId="6BCADD85" w:rsidR="00A11A41" w:rsidRDefault="00A11A41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Tạo tài khoản</w:t>
            </w:r>
          </w:p>
        </w:tc>
        <w:tc>
          <w:tcPr>
            <w:tcW w:w="5213" w:type="dxa"/>
          </w:tcPr>
          <w:p w14:paraId="71D8421B" w14:textId="41D4EAFB" w:rsidR="00A11A41" w:rsidRDefault="00A11A41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ký tài khoản</w:t>
            </w:r>
          </w:p>
        </w:tc>
      </w:tr>
      <w:tr w:rsidR="00294AA2" w14:paraId="18AC62C6" w14:textId="77777777" w:rsidTr="002B4F8F">
        <w:trPr>
          <w:trHeight w:val="197"/>
        </w:trPr>
        <w:tc>
          <w:tcPr>
            <w:tcW w:w="648" w:type="dxa"/>
          </w:tcPr>
          <w:p w14:paraId="52DC8BAD" w14:textId="4D9C8D69" w:rsidR="00CD6D65" w:rsidRDefault="00595675" w:rsidP="00E97F3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780" w:type="dxa"/>
          </w:tcPr>
          <w:p w14:paraId="71E74130" w14:textId="60A12A54" w:rsidR="00294AA2" w:rsidRDefault="005E52CD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độc giả</w:t>
            </w:r>
          </w:p>
        </w:tc>
        <w:tc>
          <w:tcPr>
            <w:tcW w:w="5213" w:type="dxa"/>
          </w:tcPr>
          <w:p w14:paraId="4FBCCA5E" w14:textId="29BD3A9A" w:rsidR="00294AA2" w:rsidRDefault="004860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độc giả</w:t>
            </w:r>
          </w:p>
        </w:tc>
      </w:tr>
      <w:tr w:rsidR="00E97F32" w14:paraId="3B92F121" w14:textId="77777777" w:rsidTr="005E52CD">
        <w:tc>
          <w:tcPr>
            <w:tcW w:w="648" w:type="dxa"/>
          </w:tcPr>
          <w:p w14:paraId="1D8F8CF6" w14:textId="3523CE58" w:rsidR="00E97F32" w:rsidRDefault="00476B18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780" w:type="dxa"/>
          </w:tcPr>
          <w:p w14:paraId="271F75FC" w14:textId="21E1D1D4" w:rsidR="00E97F32" w:rsidRDefault="00E97F3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Tìm kiếm độc giả</w:t>
            </w:r>
          </w:p>
        </w:tc>
        <w:tc>
          <w:tcPr>
            <w:tcW w:w="5213" w:type="dxa"/>
          </w:tcPr>
          <w:p w14:paraId="7CFE1C5C" w14:textId="08661D17" w:rsidR="00E97F32" w:rsidRDefault="00E97F3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Popup dialog tìm kiếm độc giả</w:t>
            </w:r>
          </w:p>
        </w:tc>
      </w:tr>
      <w:tr w:rsidR="00294AA2" w14:paraId="068B9385" w14:textId="77777777" w:rsidTr="005E52CD">
        <w:tc>
          <w:tcPr>
            <w:tcW w:w="648" w:type="dxa"/>
          </w:tcPr>
          <w:p w14:paraId="4A80F81C" w14:textId="39AFCA3B" w:rsidR="00294AA2" w:rsidRDefault="00476B18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780" w:type="dxa"/>
          </w:tcPr>
          <w:p w14:paraId="50BB2B5A" w14:textId="55217F67" w:rsidR="00294AA2" w:rsidRDefault="005E52CD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tác giả</w:t>
            </w:r>
          </w:p>
        </w:tc>
        <w:tc>
          <w:tcPr>
            <w:tcW w:w="5213" w:type="dxa"/>
          </w:tcPr>
          <w:p w14:paraId="377B0C17" w14:textId="5F923F14" w:rsidR="00294AA2" w:rsidRDefault="004860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tác giả</w:t>
            </w:r>
          </w:p>
        </w:tc>
      </w:tr>
      <w:tr w:rsidR="00365612" w14:paraId="1022DE06" w14:textId="77777777" w:rsidTr="005E52CD">
        <w:tc>
          <w:tcPr>
            <w:tcW w:w="648" w:type="dxa"/>
          </w:tcPr>
          <w:p w14:paraId="7CBE73B2" w14:textId="27EDFF1E" w:rsidR="00365612" w:rsidRDefault="00476B18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780" w:type="dxa"/>
          </w:tcPr>
          <w:p w14:paraId="3169609C" w14:textId="2F3833E4" w:rsidR="00365612" w:rsidRDefault="002B4F8F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Tạo</w:t>
            </w:r>
            <w:r w:rsidR="00365612">
              <w:rPr>
                <w:lang w:val="en-US"/>
              </w:rPr>
              <w:t xml:space="preserve"> tác giả</w:t>
            </w:r>
          </w:p>
        </w:tc>
        <w:tc>
          <w:tcPr>
            <w:tcW w:w="5213" w:type="dxa"/>
          </w:tcPr>
          <w:p w14:paraId="32AC1EB5" w14:textId="3E63835D" w:rsidR="00365612" w:rsidRDefault="0036561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ký tác giả</w:t>
            </w:r>
          </w:p>
        </w:tc>
      </w:tr>
      <w:tr w:rsidR="00294AA2" w14:paraId="7BC688E1" w14:textId="77777777" w:rsidTr="005E52CD">
        <w:tc>
          <w:tcPr>
            <w:tcW w:w="648" w:type="dxa"/>
          </w:tcPr>
          <w:p w14:paraId="4C58CCF1" w14:textId="7060F8E3" w:rsidR="00294AA2" w:rsidRDefault="00476B18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780" w:type="dxa"/>
          </w:tcPr>
          <w:p w14:paraId="05BB2381" w14:textId="791DBED6" w:rsidR="00294AA2" w:rsidRDefault="005E52CD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nhà xuất bản</w:t>
            </w:r>
          </w:p>
        </w:tc>
        <w:tc>
          <w:tcPr>
            <w:tcW w:w="5213" w:type="dxa"/>
          </w:tcPr>
          <w:p w14:paraId="774DB931" w14:textId="5AE79C72" w:rsidR="00294AA2" w:rsidRDefault="004860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nhà xuất bản</w:t>
            </w:r>
          </w:p>
        </w:tc>
      </w:tr>
      <w:tr w:rsidR="004E43F6" w14:paraId="33F46AF7" w14:textId="77777777" w:rsidTr="005E52CD">
        <w:tc>
          <w:tcPr>
            <w:tcW w:w="648" w:type="dxa"/>
          </w:tcPr>
          <w:p w14:paraId="42EFA06D" w14:textId="5339183F" w:rsidR="004E43F6" w:rsidRDefault="00476B18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780" w:type="dxa"/>
          </w:tcPr>
          <w:p w14:paraId="7DEA47CA" w14:textId="0A575C94" w:rsidR="004E43F6" w:rsidRDefault="004E43F6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</w:t>
            </w:r>
            <w:r w:rsidR="00C12BE4">
              <w:rPr>
                <w:iCs/>
                <w:color w:val="000000" w:themeColor="text1"/>
                <w:lang w:val="en-US"/>
              </w:rPr>
              <w:t>hêm</w:t>
            </w:r>
            <w:r>
              <w:rPr>
                <w:iCs/>
                <w:color w:val="000000" w:themeColor="text1"/>
                <w:lang w:val="en-US"/>
              </w:rPr>
              <w:t xml:space="preserve"> nhà xuất bản</w:t>
            </w:r>
          </w:p>
        </w:tc>
        <w:tc>
          <w:tcPr>
            <w:tcW w:w="5213" w:type="dxa"/>
          </w:tcPr>
          <w:p w14:paraId="1FD11A8E" w14:textId="0B609B28" w:rsidR="004E43F6" w:rsidRDefault="004E43F6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ký nhà xuất bản</w:t>
            </w:r>
          </w:p>
        </w:tc>
      </w:tr>
      <w:tr w:rsidR="004E43F6" w14:paraId="1A525F4D" w14:textId="77777777" w:rsidTr="005E52CD">
        <w:tc>
          <w:tcPr>
            <w:tcW w:w="648" w:type="dxa"/>
          </w:tcPr>
          <w:p w14:paraId="3BB282C1" w14:textId="2830E697" w:rsidR="004E43F6" w:rsidRDefault="00476B18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780" w:type="dxa"/>
          </w:tcPr>
          <w:p w14:paraId="4A4F02CD" w14:textId="052F15DA" w:rsidR="004E43F6" w:rsidRDefault="004E43F6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đầu sách</w:t>
            </w:r>
          </w:p>
        </w:tc>
        <w:tc>
          <w:tcPr>
            <w:tcW w:w="5213" w:type="dxa"/>
          </w:tcPr>
          <w:p w14:paraId="542B4066" w14:textId="518D0AF4" w:rsidR="004E43F6" w:rsidRDefault="004E43F6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đầu sách</w:t>
            </w:r>
          </w:p>
        </w:tc>
      </w:tr>
      <w:tr w:rsidR="006830DB" w14:paraId="40A895F5" w14:textId="77777777" w:rsidTr="005E52CD">
        <w:tc>
          <w:tcPr>
            <w:tcW w:w="648" w:type="dxa"/>
          </w:tcPr>
          <w:p w14:paraId="43F7676E" w14:textId="784BE088" w:rsidR="006830DB" w:rsidRDefault="00476B18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780" w:type="dxa"/>
          </w:tcPr>
          <w:p w14:paraId="0547C167" w14:textId="3902B33C" w:rsidR="006830DB" w:rsidRDefault="006830DB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Tìm kiếm đầu sách</w:t>
            </w:r>
          </w:p>
        </w:tc>
        <w:tc>
          <w:tcPr>
            <w:tcW w:w="5213" w:type="dxa"/>
          </w:tcPr>
          <w:p w14:paraId="2CD3491D" w14:textId="1D875ABB" w:rsidR="006830DB" w:rsidRDefault="006830DB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Popup dialog tìm kiếm đầu sách</w:t>
            </w:r>
          </w:p>
        </w:tc>
      </w:tr>
      <w:tr w:rsidR="006830DB" w14:paraId="030E9495" w14:textId="77777777" w:rsidTr="005E52CD">
        <w:tc>
          <w:tcPr>
            <w:tcW w:w="648" w:type="dxa"/>
          </w:tcPr>
          <w:p w14:paraId="5BA26D80" w14:textId="7EC07BE7" w:rsidR="006830DB" w:rsidRDefault="00476B18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3780" w:type="dxa"/>
          </w:tcPr>
          <w:p w14:paraId="014FA89C" w14:textId="1EF4789A" w:rsidR="006830DB" w:rsidRDefault="006830DB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Tạo đầu sách</w:t>
            </w:r>
          </w:p>
        </w:tc>
        <w:tc>
          <w:tcPr>
            <w:tcW w:w="5213" w:type="dxa"/>
          </w:tcPr>
          <w:p w14:paraId="68042BBB" w14:textId="25BCCEE4" w:rsidR="006830DB" w:rsidRDefault="006830DB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tạo đầu sách</w:t>
            </w:r>
          </w:p>
        </w:tc>
      </w:tr>
      <w:tr w:rsidR="004E43F6" w14:paraId="2137C915" w14:textId="77777777" w:rsidTr="005E52CD">
        <w:tc>
          <w:tcPr>
            <w:tcW w:w="648" w:type="dxa"/>
          </w:tcPr>
          <w:p w14:paraId="4A96AAB7" w14:textId="727687EF" w:rsidR="004E43F6" w:rsidRDefault="00476B18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3780" w:type="dxa"/>
          </w:tcPr>
          <w:p w14:paraId="11201D01" w14:textId="7A65FFD1" w:rsidR="004E43F6" w:rsidRDefault="004E43F6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sách</w:t>
            </w:r>
          </w:p>
        </w:tc>
        <w:tc>
          <w:tcPr>
            <w:tcW w:w="5213" w:type="dxa"/>
          </w:tcPr>
          <w:p w14:paraId="18055FC5" w14:textId="5ED5A9F6" w:rsidR="004E43F6" w:rsidRDefault="004E43F6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sách</w:t>
            </w:r>
          </w:p>
        </w:tc>
      </w:tr>
      <w:tr w:rsidR="004E43F6" w14:paraId="24C5DBB6" w14:textId="77777777" w:rsidTr="005E52CD">
        <w:tc>
          <w:tcPr>
            <w:tcW w:w="648" w:type="dxa"/>
          </w:tcPr>
          <w:p w14:paraId="458F56E6" w14:textId="522685E9" w:rsidR="004E43F6" w:rsidRDefault="00476B18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3780" w:type="dxa"/>
          </w:tcPr>
          <w:p w14:paraId="270597F0" w14:textId="394DFA47" w:rsidR="004E43F6" w:rsidRDefault="00907AA9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Tìm kiếm sách</w:t>
            </w:r>
          </w:p>
        </w:tc>
        <w:tc>
          <w:tcPr>
            <w:tcW w:w="5213" w:type="dxa"/>
          </w:tcPr>
          <w:p w14:paraId="1CA2989F" w14:textId="144BCCEC" w:rsidR="004E43F6" w:rsidRDefault="00907AA9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Popup dialog tìm kiếm sách</w:t>
            </w:r>
          </w:p>
        </w:tc>
      </w:tr>
      <w:tr w:rsidR="00160A21" w14:paraId="647508A3" w14:textId="77777777" w:rsidTr="005E52CD">
        <w:tc>
          <w:tcPr>
            <w:tcW w:w="648" w:type="dxa"/>
          </w:tcPr>
          <w:p w14:paraId="72C25C48" w14:textId="3F571854" w:rsidR="00160A21" w:rsidRDefault="00476B18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3780" w:type="dxa"/>
          </w:tcPr>
          <w:p w14:paraId="255B28CC" w14:textId="3C0CDE43" w:rsidR="00160A21" w:rsidRDefault="00160A21" w:rsidP="004E43F6">
            <w:pPr>
              <w:pStyle w:val="BodyText"/>
              <w:spacing w:after="0" w:line="240" w:lineRule="auto"/>
              <w:ind w:left="0"/>
              <w:rPr>
                <w:iCs/>
                <w:color w:val="000000" w:themeColor="text1"/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Tạo sách</w:t>
            </w:r>
          </w:p>
        </w:tc>
        <w:tc>
          <w:tcPr>
            <w:tcW w:w="5213" w:type="dxa"/>
          </w:tcPr>
          <w:p w14:paraId="3538F0A7" w14:textId="66933ED9" w:rsidR="00160A21" w:rsidRDefault="00160A21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tạo sách</w:t>
            </w:r>
          </w:p>
        </w:tc>
      </w:tr>
    </w:tbl>
    <w:p w14:paraId="2408A92F" w14:textId="77777777" w:rsidR="00767CB6" w:rsidRDefault="00767CB6" w:rsidP="00767CB6">
      <w:pPr>
        <w:pStyle w:val="Heading1"/>
        <w:spacing w:line="360" w:lineRule="auto"/>
        <w:jc w:val="both"/>
      </w:pPr>
      <w:bookmarkStart w:id="3" w:name="_Toc176926926"/>
      <w:bookmarkStart w:id="4" w:name="_Toc48551061"/>
      <w:r>
        <w:t>Mô tả chi tiết mỗi màn hình</w:t>
      </w:r>
      <w:bookmarkEnd w:id="3"/>
      <w:bookmarkEnd w:id="4"/>
    </w:p>
    <w:p w14:paraId="7B4F3455" w14:textId="77777777" w:rsidR="00767CB6" w:rsidRDefault="00767CB6" w:rsidP="00767CB6">
      <w:pPr>
        <w:pStyle w:val="BodyText"/>
        <w:rPr>
          <w:i/>
          <w:color w:val="0000FF"/>
          <w:lang w:val="en-US"/>
        </w:rPr>
      </w:pPr>
      <w:r w:rsidRPr="00A23534">
        <w:rPr>
          <w:i/>
          <w:color w:val="0000FF"/>
        </w:rPr>
        <w:t>Với mỗi màn hình trong đồ án, cần mô tả rõ hình thức trình bày và các xử lý đối với từng biến cố trong màn hình.</w:t>
      </w:r>
    </w:p>
    <w:p w14:paraId="28978CED" w14:textId="77777777" w:rsidR="00767CB6" w:rsidRDefault="00767CB6" w:rsidP="00767CB6">
      <w:pPr>
        <w:pStyle w:val="BodyText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Anh/Chị cần ghi rõ để giới thiệu chi tiết cách sử dụng và xử lý trên mỗi màn hình.</w:t>
      </w:r>
    </w:p>
    <w:p w14:paraId="5906373D" w14:textId="24944052" w:rsidR="00767CB6" w:rsidRPr="003319F2" w:rsidRDefault="003319F2" w:rsidP="00767CB6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5" w:name="_Toc48551062"/>
      <w:r w:rsidRPr="003319F2">
        <w:rPr>
          <w:iCs/>
          <w:color w:val="000000" w:themeColor="text1"/>
          <w:lang w:val="en-US"/>
        </w:rPr>
        <w:lastRenderedPageBreak/>
        <w:t>Đăng nhập</w:t>
      </w:r>
      <w:bookmarkEnd w:id="5"/>
    </w:p>
    <w:p w14:paraId="5E820283" w14:textId="1E058DF0" w:rsidR="00767CB6" w:rsidRPr="003319F2" w:rsidRDefault="003319F2" w:rsidP="00767CB6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noProof/>
          <w:color w:val="000000" w:themeColor="text1"/>
          <w:lang w:val="en-US"/>
        </w:rPr>
        <w:drawing>
          <wp:inline distT="0" distB="0" distL="0" distR="0" wp14:anchorId="5623042E" wp14:editId="7356B0A1">
            <wp:extent cx="5732145" cy="270319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563F" w14:textId="77777777" w:rsidR="00767CB6" w:rsidRPr="003319F2" w:rsidRDefault="00767CB6" w:rsidP="00767CB6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7AA495FC" w14:textId="09F90C45" w:rsidR="00767CB6" w:rsidRPr="003319F2" w:rsidRDefault="003319F2" w:rsidP="00767CB6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6" w:name="_Toc48551063"/>
      <w:r w:rsidRPr="003319F2">
        <w:rPr>
          <w:iCs/>
          <w:color w:val="000000" w:themeColor="text1"/>
          <w:lang w:val="en-US"/>
        </w:rPr>
        <w:lastRenderedPageBreak/>
        <w:t>Trang chủ</w:t>
      </w:r>
      <w:bookmarkEnd w:id="6"/>
    </w:p>
    <w:p w14:paraId="171AE25B" w14:textId="617267FF" w:rsidR="00767CB6" w:rsidRPr="003319F2" w:rsidRDefault="00CD6D65" w:rsidP="00767CB6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7D0C79AD" wp14:editId="16EBD63A">
            <wp:extent cx="5732145" cy="634492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8AFE" w14:textId="6D544A2F" w:rsidR="003C2F0F" w:rsidRDefault="00767CB6" w:rsidP="00767CB6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2FBB1208" w14:textId="65058BF3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7" w:name="_Toc48551064"/>
      <w:r w:rsidRPr="00CD6D65">
        <w:rPr>
          <w:iCs/>
          <w:color w:val="000000" w:themeColor="text1"/>
          <w:lang w:val="en-US"/>
        </w:rPr>
        <w:lastRenderedPageBreak/>
        <w:t>Danh sách sách</w:t>
      </w:r>
      <w:bookmarkEnd w:id="7"/>
    </w:p>
    <w:p w14:paraId="36AF84B0" w14:textId="50319646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195EE921" wp14:editId="1E2E1FD1">
            <wp:extent cx="5732145" cy="63449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2E3B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4B343C30" w14:textId="1EC7FD3F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8" w:name="_Toc48551065"/>
      <w:r>
        <w:rPr>
          <w:lang w:val="en-US"/>
        </w:rPr>
        <w:lastRenderedPageBreak/>
        <w:t>Thông tin chi tiết sách</w:t>
      </w:r>
      <w:bookmarkEnd w:id="8"/>
    </w:p>
    <w:p w14:paraId="2DF5E477" w14:textId="5C4670BC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155FD190" wp14:editId="2D93FF54">
            <wp:extent cx="5732145" cy="472884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79B4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3D2BCB61" w14:textId="290B15EF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9" w:name="_Toc48551066"/>
      <w:r>
        <w:rPr>
          <w:lang w:val="en-US"/>
        </w:rPr>
        <w:lastRenderedPageBreak/>
        <w:t>Quản lý tài khoản</w:t>
      </w:r>
      <w:bookmarkEnd w:id="9"/>
    </w:p>
    <w:p w14:paraId="54260BAC" w14:textId="43C0FE6B" w:rsidR="00CD6D65" w:rsidRPr="003319F2" w:rsidRDefault="00CC6D5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5DED2F4D" wp14:editId="0360ADA2">
            <wp:extent cx="5732145" cy="322453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B19B" w14:textId="5D58A0E4" w:rsidR="00CD6D65" w:rsidRDefault="004A1C59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chính của phân hệ Quản lý, người dùng bấm nút [Quản lý tài khoản</w:t>
      </w:r>
      <w:r w:rsidR="001B2DB1">
        <w:rPr>
          <w:iCs/>
          <w:color w:val="000000" w:themeColor="text1"/>
          <w:lang w:val="en-US"/>
        </w:rPr>
        <w:t>] trên ở SideMenu để mở màn hình Quản lý tài khoản</w:t>
      </w:r>
      <w:r w:rsidR="002909D2">
        <w:rPr>
          <w:iCs/>
          <w:color w:val="000000" w:themeColor="text1"/>
          <w:lang w:val="en-US"/>
        </w:rPr>
        <w:t>. Trên màn hình Quản lý tài khoản hiển thị Danh sách tài khoản</w:t>
      </w:r>
      <w:r w:rsidR="001B2DB1">
        <w:rPr>
          <w:iCs/>
          <w:color w:val="000000" w:themeColor="text1"/>
          <w:lang w:val="en-US"/>
        </w:rPr>
        <w:t>.</w:t>
      </w:r>
    </w:p>
    <w:p w14:paraId="2EF8C9C3" w14:textId="6E4611AF" w:rsidR="00DE047C" w:rsidRPr="00F4033F" w:rsidRDefault="00DE047C" w:rsidP="00F4033F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112169ED" w14:textId="433602E4" w:rsidR="00DE047C" w:rsidRDefault="00DE047C" w:rsidP="00F4033F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 w:rsidR="008D4711">
        <w:rPr>
          <w:iCs/>
          <w:color w:val="000000" w:themeColor="text1"/>
          <w:lang w:val="en-US"/>
        </w:rPr>
        <w:t>Thao tác khác</w:t>
      </w:r>
      <w:r w:rsidRPr="00F4033F">
        <w:rPr>
          <w:iCs/>
          <w:color w:val="000000" w:themeColor="text1"/>
          <w:lang w:val="en-US"/>
        </w:rPr>
        <w:t>]</w:t>
      </w:r>
      <w:r w:rsidR="00F4033F">
        <w:rPr>
          <w:iCs/>
          <w:color w:val="000000" w:themeColor="text1"/>
          <w:lang w:val="en-US"/>
        </w:rPr>
        <w:t xml:space="preserve"> để mở </w:t>
      </w:r>
      <w:r w:rsidR="00A67D3C">
        <w:rPr>
          <w:iCs/>
          <w:color w:val="000000" w:themeColor="text1"/>
          <w:lang w:val="en-US"/>
        </w:rPr>
        <w:t>dialog</w:t>
      </w:r>
      <w:r w:rsidR="00F4033F">
        <w:rPr>
          <w:iCs/>
          <w:color w:val="000000" w:themeColor="text1"/>
          <w:lang w:val="en-US"/>
        </w:rPr>
        <w:t xml:space="preserve"> Tìm kiếm tài khoản</w:t>
      </w:r>
    </w:p>
    <w:p w14:paraId="7EE39A2D" w14:textId="1E88F969" w:rsidR="00C90E9E" w:rsidRDefault="00C90E9E" w:rsidP="00C90E9E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[]</w:t>
      </w:r>
      <w:r>
        <w:rPr>
          <w:iCs/>
          <w:color w:val="000000" w:themeColor="text1"/>
          <w:lang w:val="en-US"/>
        </w:rPr>
        <w:t xml:space="preserve"> để mở màn hình []</w:t>
      </w:r>
    </w:p>
    <w:p w14:paraId="01CF96E6" w14:textId="6BCD1BCF" w:rsidR="003C5B7E" w:rsidRPr="003319F2" w:rsidRDefault="003C5B7E" w:rsidP="003C5B7E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0" w:name="_Toc48551067"/>
      <w:r>
        <w:rPr>
          <w:lang w:val="en-US"/>
        </w:rPr>
        <w:t xml:space="preserve">Dialog </w:t>
      </w:r>
      <w:r>
        <w:rPr>
          <w:iCs/>
          <w:color w:val="000000" w:themeColor="text1"/>
          <w:lang w:val="en-US"/>
        </w:rPr>
        <w:t>Tìm kiếm tài khoản</w:t>
      </w:r>
      <w:bookmarkEnd w:id="10"/>
    </w:p>
    <w:p w14:paraId="07D4EA05" w14:textId="4351146D" w:rsidR="003C5B7E" w:rsidRDefault="003C5B7E" w:rsidP="003C5B7E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752DC153" wp14:editId="2B8C6024">
            <wp:extent cx="5732145" cy="1936750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8127" w14:textId="68AEC3BA" w:rsidR="003C5B7E" w:rsidRDefault="003C5B7E" w:rsidP="003C5B7E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Quản lý tài khoản, người dùng bấm nút [</w:t>
      </w:r>
      <w:r w:rsidR="00485BFC">
        <w:rPr>
          <w:iCs/>
          <w:color w:val="000000" w:themeColor="text1"/>
          <w:lang w:val="en-US"/>
        </w:rPr>
        <w:t>Thao tác khác</w:t>
      </w:r>
      <w:r>
        <w:rPr>
          <w:iCs/>
          <w:color w:val="000000" w:themeColor="text1"/>
          <w:lang w:val="en-US"/>
        </w:rPr>
        <w:t>] để mở dialog Tìm kiếm tài khoản.</w:t>
      </w:r>
    </w:p>
    <w:p w14:paraId="014FE1B5" w14:textId="788F050B" w:rsidR="003C5B7E" w:rsidRPr="003E38D5" w:rsidRDefault="003C5B7E" w:rsidP="003E38D5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 xml:space="preserve">Người dùng chọn kiểu tìm kiếm ở combobox (note: thêm các option kiểu tìm kiếm), </w:t>
      </w:r>
      <w:r w:rsidRPr="003E38D5">
        <w:rPr>
          <w:iCs/>
          <w:color w:val="000000" w:themeColor="text1"/>
          <w:lang w:val="en-US"/>
        </w:rPr>
        <w:lastRenderedPageBreak/>
        <w:t xml:space="preserve">nhập từ khóa tìm kiếm và bấm nút [Tìm kiếm] để </w:t>
      </w:r>
      <w:r w:rsidR="002909D2" w:rsidRPr="003E38D5">
        <w:rPr>
          <w:iCs/>
          <w:color w:val="000000" w:themeColor="text1"/>
          <w:lang w:val="en-US"/>
        </w:rPr>
        <w:t>hiển thị kết quả tìm kiếm ở màn hình Quản lý tài khoản.</w:t>
      </w:r>
    </w:p>
    <w:p w14:paraId="21C17A6C" w14:textId="7EAD5291" w:rsidR="002909D2" w:rsidRDefault="002909D2" w:rsidP="003E38D5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>Người dùng bấm nút [Tạo tài khoản] để mở màn hình Tạo tài khoản.</w:t>
      </w:r>
    </w:p>
    <w:p w14:paraId="5CC8DEB4" w14:textId="78E88D42" w:rsidR="003E38D5" w:rsidRDefault="003E38D5" w:rsidP="003E38D5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Người dùng bấm nút [X] ở góc trái để tắt dialog Tìm kiếm tài khoản.</w:t>
      </w:r>
    </w:p>
    <w:p w14:paraId="49519AB8" w14:textId="26930C69" w:rsidR="003E38D5" w:rsidRPr="003319F2" w:rsidRDefault="003E38D5" w:rsidP="003E38D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1" w:name="_Toc48551068"/>
      <w:r>
        <w:rPr>
          <w:iCs/>
          <w:color w:val="000000" w:themeColor="text1"/>
          <w:lang w:val="en-US"/>
        </w:rPr>
        <w:t>Tạo tài khoản</w:t>
      </w:r>
      <w:bookmarkEnd w:id="11"/>
    </w:p>
    <w:p w14:paraId="55AF99BF" w14:textId="1A0556B1" w:rsidR="003E38D5" w:rsidRDefault="00A53971" w:rsidP="003E38D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59DB712E" wp14:editId="06C820B2">
            <wp:extent cx="5732145" cy="322453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3AAC" w14:textId="6E98AEE0" w:rsidR="00A53971" w:rsidRPr="00E65270" w:rsidRDefault="00E65270" w:rsidP="00E65270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>Người dùng nhập thông tin tài khoản như Tên, Tên tài khoản, Mật khẩu, Địa chỉ, Ngày sinh, Giới tính, Chức vụ và bấm [Tạo] để thực hiện tạo tài khoản mới</w:t>
      </w:r>
    </w:p>
    <w:p w14:paraId="7279BE49" w14:textId="3420D484" w:rsidR="00E65270" w:rsidRPr="00E65270" w:rsidRDefault="00E65270" w:rsidP="00E65270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>Người dùng bấm [Hủy] để trở lại màn hình Quản lý tài khoản</w:t>
      </w:r>
    </w:p>
    <w:p w14:paraId="139C6546" w14:textId="12227E0C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2" w:name="_Toc48551069"/>
      <w:r>
        <w:rPr>
          <w:lang w:val="en-US"/>
        </w:rPr>
        <w:t>Quản lý độc giả</w:t>
      </w:r>
      <w:bookmarkEnd w:id="12"/>
    </w:p>
    <w:p w14:paraId="71E5D95C" w14:textId="504A46E2" w:rsidR="00CD6D65" w:rsidRPr="003319F2" w:rsidRDefault="00537F5F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4C8E329A" wp14:editId="00736CD1">
            <wp:extent cx="5732145" cy="240411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A1B3" w14:textId="253B0013" w:rsidR="00CD6D65" w:rsidRDefault="00E65270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 xml:space="preserve">Ở màn hình chính của phân hệ Quản lý, người dùng bấm nút [Quản lý độc giả] trên ở </w:t>
      </w:r>
      <w:r>
        <w:rPr>
          <w:iCs/>
          <w:color w:val="000000" w:themeColor="text1"/>
          <w:lang w:val="en-US"/>
        </w:rPr>
        <w:lastRenderedPageBreak/>
        <w:t>SideMenu để mở màn hình Quản lý độc giả. Trên màn hình Quản lý độc giả hiển thị Danh sách độc giả.</w:t>
      </w:r>
    </w:p>
    <w:p w14:paraId="7D53DFC8" w14:textId="77777777" w:rsidR="008D4711" w:rsidRPr="00F4033F" w:rsidRDefault="008D4711" w:rsidP="008D4711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2ACC70F8" w14:textId="3E9EDD45" w:rsidR="008D4711" w:rsidRDefault="008D4711" w:rsidP="008D4711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>
        <w:rPr>
          <w:iCs/>
          <w:color w:val="000000" w:themeColor="text1"/>
          <w:lang w:val="en-US"/>
        </w:rPr>
        <w:t>Tìm kiếm khác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dialog Tìm kiếm </w:t>
      </w:r>
      <w:r w:rsidR="00D03F64">
        <w:rPr>
          <w:iCs/>
          <w:color w:val="000000" w:themeColor="text1"/>
          <w:lang w:val="en-US"/>
        </w:rPr>
        <w:t>độc giả</w:t>
      </w:r>
    </w:p>
    <w:p w14:paraId="637EAAB9" w14:textId="4D642A77" w:rsidR="008D4711" w:rsidRDefault="008D4711" w:rsidP="008D4711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8D4711">
        <w:rPr>
          <w:iCs/>
          <w:color w:val="000000" w:themeColor="text1"/>
          <w:lang w:val="en-US"/>
        </w:rPr>
        <w:t>Người dùng bấm vào nút [] để mở màn hình []</w:t>
      </w:r>
    </w:p>
    <w:p w14:paraId="1D4C3C09" w14:textId="4343A0E0" w:rsidR="001E59D6" w:rsidRPr="003319F2" w:rsidRDefault="00AF07E0" w:rsidP="001E59D6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3" w:name="_Toc48551070"/>
      <w:r>
        <w:rPr>
          <w:iCs/>
          <w:color w:val="000000" w:themeColor="text1"/>
          <w:lang w:val="en-US"/>
        </w:rPr>
        <w:t>Dialog Tìm kiếm độc giả</w:t>
      </w:r>
      <w:bookmarkEnd w:id="13"/>
    </w:p>
    <w:p w14:paraId="16BDEFE0" w14:textId="79B0E9C9" w:rsidR="001E59D6" w:rsidRDefault="00AF07E0" w:rsidP="001E59D6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1305ABF3" wp14:editId="15582CF6">
            <wp:extent cx="5732145" cy="193675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FC5F" w14:textId="7C8F67B5" w:rsidR="00DA3EE1" w:rsidRDefault="00DA3EE1" w:rsidP="00DA3EE1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 xml:space="preserve">Ở màn hình Quản lý </w:t>
      </w:r>
      <w:r w:rsidR="00485BFC">
        <w:rPr>
          <w:iCs/>
          <w:color w:val="000000" w:themeColor="text1"/>
          <w:lang w:val="en-US"/>
        </w:rPr>
        <w:t>độc giả</w:t>
      </w:r>
      <w:r>
        <w:rPr>
          <w:iCs/>
          <w:color w:val="000000" w:themeColor="text1"/>
          <w:lang w:val="en-US"/>
        </w:rPr>
        <w:t>, người dùng bấm nút [</w:t>
      </w:r>
      <w:r w:rsidR="00485BFC">
        <w:rPr>
          <w:iCs/>
          <w:color w:val="000000" w:themeColor="text1"/>
          <w:lang w:val="en-US"/>
        </w:rPr>
        <w:t>Tìm kiếm khác</w:t>
      </w:r>
      <w:r>
        <w:rPr>
          <w:iCs/>
          <w:color w:val="000000" w:themeColor="text1"/>
          <w:lang w:val="en-US"/>
        </w:rPr>
        <w:t>] để mở dialog Tìm kiếm tài khoản.</w:t>
      </w:r>
    </w:p>
    <w:p w14:paraId="40FCDF90" w14:textId="34FBE938" w:rsidR="00DA3EE1" w:rsidRDefault="00DA3EE1" w:rsidP="00DA3EE1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 xml:space="preserve">Người dùng chọn kiểu tìm kiếm ở combobox (note: thêm các option kiểu tìm kiếm), nhập từ khóa tìm kiếm và bấm nút [Tìm kiếm] để hiển thị kết quả tìm kiếm ở màn hình Quản lý </w:t>
      </w:r>
      <w:r>
        <w:rPr>
          <w:iCs/>
          <w:color w:val="000000" w:themeColor="text1"/>
          <w:lang w:val="en-US"/>
        </w:rPr>
        <w:t>độc giả</w:t>
      </w:r>
      <w:r w:rsidRPr="003E38D5">
        <w:rPr>
          <w:iCs/>
          <w:color w:val="000000" w:themeColor="text1"/>
          <w:lang w:val="en-US"/>
        </w:rPr>
        <w:t>.</w:t>
      </w:r>
    </w:p>
    <w:p w14:paraId="54DB3F8C" w14:textId="35A4B578" w:rsidR="00AF07E0" w:rsidRPr="00DA3EE1" w:rsidRDefault="00DA3EE1" w:rsidP="00DA3EE1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DA3EE1">
        <w:rPr>
          <w:iCs/>
          <w:color w:val="000000" w:themeColor="text1"/>
          <w:lang w:val="en-US"/>
        </w:rPr>
        <w:t xml:space="preserve">Người dùng bấm nút [X] ở góc trái để tắt dialog Tìm kiếm </w:t>
      </w:r>
      <w:r>
        <w:rPr>
          <w:iCs/>
          <w:color w:val="000000" w:themeColor="text1"/>
          <w:lang w:val="en-US"/>
        </w:rPr>
        <w:t>độc giả</w:t>
      </w:r>
      <w:r w:rsidRPr="00DA3EE1">
        <w:rPr>
          <w:iCs/>
          <w:color w:val="000000" w:themeColor="text1"/>
          <w:lang w:val="en-US"/>
        </w:rPr>
        <w:t>.</w:t>
      </w:r>
    </w:p>
    <w:p w14:paraId="73D80C7E" w14:textId="14C36165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4" w:name="_Toc48551071"/>
      <w:r>
        <w:rPr>
          <w:lang w:val="en-US"/>
        </w:rPr>
        <w:lastRenderedPageBreak/>
        <w:t>Quản lý tác giả</w:t>
      </w:r>
      <w:bookmarkEnd w:id="14"/>
    </w:p>
    <w:p w14:paraId="42642E04" w14:textId="5A4B8BA1" w:rsidR="00CD6D65" w:rsidRPr="003319F2" w:rsidRDefault="00CC6D5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1F388013" wp14:editId="5F4BDFA2">
            <wp:extent cx="5732145" cy="322453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69BC" w14:textId="448034E8" w:rsidR="00AD1EC7" w:rsidRDefault="00AD1EC7" w:rsidP="00AD1EC7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chính của phân hệ Quản lý, người dùng bấm nút [Quản lý tác giả] trên ở SideMenu để mở màn hình Quản lý tác giả. Trên màn hình Quản lý tác giả hiển thị Danh sách tác giả.</w:t>
      </w:r>
    </w:p>
    <w:p w14:paraId="28904B0F" w14:textId="77777777" w:rsidR="00AD1EC7" w:rsidRPr="00F4033F" w:rsidRDefault="00AD1EC7" w:rsidP="00AD1EC7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7B19B580" w14:textId="26AA016E" w:rsidR="00AD1EC7" w:rsidRDefault="00AD1EC7" w:rsidP="00AD1EC7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 w:rsidR="00C01E21">
        <w:rPr>
          <w:iCs/>
          <w:color w:val="000000" w:themeColor="text1"/>
          <w:lang w:val="en-US"/>
        </w:rPr>
        <w:t>Thêm tác giả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</w:t>
      </w:r>
      <w:r w:rsidR="00C01E21">
        <w:rPr>
          <w:iCs/>
          <w:color w:val="000000" w:themeColor="text1"/>
          <w:lang w:val="en-US"/>
        </w:rPr>
        <w:t xml:space="preserve">màn hình Tạo </w:t>
      </w:r>
      <w:r>
        <w:rPr>
          <w:iCs/>
          <w:color w:val="000000" w:themeColor="text1"/>
          <w:lang w:val="en-US"/>
        </w:rPr>
        <w:t>tác giả</w:t>
      </w:r>
    </w:p>
    <w:p w14:paraId="18462D31" w14:textId="362E3461" w:rsidR="00CD6D65" w:rsidRDefault="00AD1EC7" w:rsidP="00AD1EC7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AD1EC7">
        <w:rPr>
          <w:iCs/>
          <w:color w:val="000000" w:themeColor="text1"/>
          <w:lang w:val="en-US"/>
        </w:rPr>
        <w:t>Người dùng bấm vào nút [] để mở màn hình []</w:t>
      </w:r>
    </w:p>
    <w:p w14:paraId="09FDDE77" w14:textId="567E20B6" w:rsidR="00365612" w:rsidRPr="003319F2" w:rsidRDefault="002B4F8F" w:rsidP="00365612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5" w:name="_Toc48551072"/>
      <w:r>
        <w:rPr>
          <w:lang w:val="en-US"/>
        </w:rPr>
        <w:lastRenderedPageBreak/>
        <w:t>Tạo tác giả</w:t>
      </w:r>
      <w:bookmarkEnd w:id="15"/>
    </w:p>
    <w:p w14:paraId="259C3240" w14:textId="01625EB0" w:rsidR="00365612" w:rsidRDefault="002B4F8F" w:rsidP="00365612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35D73B97" wp14:editId="4F29260C">
            <wp:extent cx="5732145" cy="322453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2888" w14:textId="2D70F1EC" w:rsidR="001334E5" w:rsidRPr="00E65270" w:rsidRDefault="001334E5" w:rsidP="001334E5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</w:t>
      </w:r>
      <w:r>
        <w:rPr>
          <w:iCs/>
          <w:color w:val="000000" w:themeColor="text1"/>
          <w:lang w:val="en-US"/>
        </w:rPr>
        <w:t>tác giả</w:t>
      </w:r>
      <w:r w:rsidRPr="00E65270">
        <w:rPr>
          <w:iCs/>
          <w:color w:val="000000" w:themeColor="text1"/>
          <w:lang w:val="en-US"/>
        </w:rPr>
        <w:t xml:space="preserve"> như </w:t>
      </w:r>
      <w:proofErr w:type="gramStart"/>
      <w:r w:rsidRPr="00E65270">
        <w:rPr>
          <w:iCs/>
          <w:color w:val="000000" w:themeColor="text1"/>
          <w:lang w:val="en-US"/>
        </w:rPr>
        <w:t>Tên</w:t>
      </w:r>
      <w:r>
        <w:rPr>
          <w:iCs/>
          <w:color w:val="000000" w:themeColor="text1"/>
          <w:lang w:val="en-US"/>
        </w:rPr>
        <w:t xml:space="preserve"> </w:t>
      </w:r>
      <w:r w:rsidRPr="00E65270">
        <w:rPr>
          <w:iCs/>
          <w:color w:val="000000" w:themeColor="text1"/>
          <w:lang w:val="en-US"/>
        </w:rPr>
        <w:t xml:space="preserve"> bấm</w:t>
      </w:r>
      <w:proofErr w:type="gramEnd"/>
      <w:r w:rsidRPr="00E65270">
        <w:rPr>
          <w:iCs/>
          <w:color w:val="000000" w:themeColor="text1"/>
          <w:lang w:val="en-US"/>
        </w:rPr>
        <w:t xml:space="preserve"> [Tạo] để thực hiện tạo </w:t>
      </w:r>
      <w:r>
        <w:rPr>
          <w:iCs/>
          <w:color w:val="000000" w:themeColor="text1"/>
          <w:lang w:val="en-US"/>
        </w:rPr>
        <w:t>tác giả mới</w:t>
      </w:r>
      <w:r w:rsidRPr="00E65270">
        <w:rPr>
          <w:iCs/>
          <w:color w:val="000000" w:themeColor="text1"/>
          <w:lang w:val="en-US"/>
        </w:rPr>
        <w:t xml:space="preserve"> mới</w:t>
      </w:r>
    </w:p>
    <w:p w14:paraId="66C50F1C" w14:textId="13713515" w:rsidR="00365612" w:rsidRPr="001334E5" w:rsidRDefault="001334E5" w:rsidP="00365612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bấm [Hủy] để trở lại màn hình </w:t>
      </w:r>
      <w:r>
        <w:rPr>
          <w:iCs/>
          <w:color w:val="000000" w:themeColor="text1"/>
          <w:lang w:val="en-US"/>
        </w:rPr>
        <w:t>Quản lý tác giả</w:t>
      </w:r>
    </w:p>
    <w:p w14:paraId="57406D31" w14:textId="2F0F4AAB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6" w:name="_Toc48551073"/>
      <w:r>
        <w:rPr>
          <w:lang w:val="en-US"/>
        </w:rPr>
        <w:t>Quản lý nhà xuất bản</w:t>
      </w:r>
      <w:bookmarkEnd w:id="16"/>
    </w:p>
    <w:p w14:paraId="5DA9DA13" w14:textId="1D5AE55B" w:rsidR="00CD6D65" w:rsidRPr="003319F2" w:rsidRDefault="00CC6D5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431DA069" wp14:editId="732F630D">
            <wp:extent cx="5732145" cy="322453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C32D" w14:textId="4B2C3A73" w:rsidR="008A2203" w:rsidRDefault="008A2203" w:rsidP="008A2203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 xml:space="preserve">Ở màn hình chính của phân hệ Quản lý, người dùng bấm nút [Quản lý nhà xuất bản] trên ở SideMenu để mở màn hình Quản lý nhà xuất bản. Trên màn hình Quản lý nhà xuất bản hiển </w:t>
      </w:r>
      <w:r>
        <w:rPr>
          <w:iCs/>
          <w:color w:val="000000" w:themeColor="text1"/>
          <w:lang w:val="en-US"/>
        </w:rPr>
        <w:lastRenderedPageBreak/>
        <w:t>thị Danh sách nhà xuất bản.</w:t>
      </w:r>
    </w:p>
    <w:p w14:paraId="744C8583" w14:textId="77777777" w:rsidR="008A2203" w:rsidRPr="00F4033F" w:rsidRDefault="008A2203" w:rsidP="008A2203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11BB5590" w14:textId="77777777" w:rsidR="008A2203" w:rsidRDefault="008A2203" w:rsidP="008A2203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>
        <w:rPr>
          <w:iCs/>
          <w:color w:val="000000" w:themeColor="text1"/>
          <w:lang w:val="en-US"/>
        </w:rPr>
        <w:t>Thêm nhà xuất bản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màn hình Tạo nhà xuất bản</w:t>
      </w:r>
    </w:p>
    <w:p w14:paraId="581FEC9C" w14:textId="6FDD9740" w:rsidR="00CD6D65" w:rsidRDefault="008A2203" w:rsidP="008A2203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8A2203">
        <w:rPr>
          <w:iCs/>
          <w:color w:val="000000" w:themeColor="text1"/>
          <w:lang w:val="en-US"/>
        </w:rPr>
        <w:t>Người dùng bấm vào nút [] để mở màn hình []</w:t>
      </w:r>
    </w:p>
    <w:p w14:paraId="29CC1139" w14:textId="66E848F9" w:rsidR="008A2203" w:rsidRPr="003319F2" w:rsidRDefault="008A2203" w:rsidP="008A2203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7" w:name="_Toc48551074"/>
      <w:r>
        <w:rPr>
          <w:iCs/>
          <w:color w:val="000000" w:themeColor="text1"/>
          <w:lang w:val="en-US"/>
        </w:rPr>
        <w:t>T</w:t>
      </w:r>
      <w:r w:rsidR="00711958">
        <w:rPr>
          <w:iCs/>
          <w:color w:val="000000" w:themeColor="text1"/>
          <w:lang w:val="en-US"/>
        </w:rPr>
        <w:t>hêm</w:t>
      </w:r>
      <w:r>
        <w:rPr>
          <w:iCs/>
          <w:color w:val="000000" w:themeColor="text1"/>
          <w:lang w:val="en-US"/>
        </w:rPr>
        <w:t xml:space="preserve"> nhà xuất bản</w:t>
      </w:r>
      <w:bookmarkEnd w:id="17"/>
    </w:p>
    <w:p w14:paraId="23005E00" w14:textId="7B8BA7C3" w:rsidR="008A2203" w:rsidRDefault="00711958" w:rsidP="008A2203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37AFD8A7" wp14:editId="7E601888">
            <wp:extent cx="5732145" cy="322453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31F1" w14:textId="03A04641" w:rsidR="00944ECF" w:rsidRPr="00E65270" w:rsidRDefault="00944ECF" w:rsidP="00944ECF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</w:t>
      </w:r>
      <w:r>
        <w:rPr>
          <w:iCs/>
          <w:color w:val="000000" w:themeColor="text1"/>
          <w:lang w:val="en-US"/>
        </w:rPr>
        <w:t>nhà xuất bản</w:t>
      </w:r>
      <w:r w:rsidRPr="00E65270">
        <w:rPr>
          <w:iCs/>
          <w:color w:val="000000" w:themeColor="text1"/>
          <w:lang w:val="en-US"/>
        </w:rPr>
        <w:t xml:space="preserve"> như Tên</w:t>
      </w:r>
      <w:r>
        <w:rPr>
          <w:iCs/>
          <w:color w:val="000000" w:themeColor="text1"/>
          <w:lang w:val="en-US"/>
        </w:rPr>
        <w:t xml:space="preserve"> </w:t>
      </w:r>
      <w:r w:rsidRPr="00E65270">
        <w:rPr>
          <w:iCs/>
          <w:color w:val="000000" w:themeColor="text1"/>
          <w:lang w:val="en-US"/>
        </w:rPr>
        <w:t xml:space="preserve">bấm [Tạo] để thực hiện tạo </w:t>
      </w:r>
      <w:r>
        <w:rPr>
          <w:iCs/>
          <w:color w:val="000000" w:themeColor="text1"/>
          <w:lang w:val="en-US"/>
        </w:rPr>
        <w:t>nhà xuất bản mới</w:t>
      </w:r>
      <w:r w:rsidRPr="00E65270">
        <w:rPr>
          <w:iCs/>
          <w:color w:val="000000" w:themeColor="text1"/>
          <w:lang w:val="en-US"/>
        </w:rPr>
        <w:t xml:space="preserve"> mới</w:t>
      </w:r>
    </w:p>
    <w:p w14:paraId="388920AB" w14:textId="2C09B7F8" w:rsidR="00711958" w:rsidRPr="00944ECF" w:rsidRDefault="00944ECF" w:rsidP="008A2203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bấm [Hủy] để trở lại màn hình </w:t>
      </w:r>
      <w:r>
        <w:rPr>
          <w:iCs/>
          <w:color w:val="000000" w:themeColor="text1"/>
          <w:lang w:val="en-US"/>
        </w:rPr>
        <w:t>Quản lý nhà xuất bản</w:t>
      </w:r>
    </w:p>
    <w:p w14:paraId="5BC4F11D" w14:textId="38A35231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8" w:name="_Toc48551075"/>
      <w:r>
        <w:rPr>
          <w:lang w:val="en-US"/>
        </w:rPr>
        <w:lastRenderedPageBreak/>
        <w:t>Quản lý đầu sách</w:t>
      </w:r>
      <w:bookmarkEnd w:id="18"/>
    </w:p>
    <w:p w14:paraId="2D62DA93" w14:textId="7D9ED896" w:rsidR="00CD6D65" w:rsidRPr="003319F2" w:rsidRDefault="00711958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51E7F252" wp14:editId="160B7B95">
            <wp:extent cx="5732145" cy="322453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22EC" w14:textId="1EEEAFFC" w:rsidR="00251CDF" w:rsidRDefault="00251CDF" w:rsidP="00251CDF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chính của phân hệ Quản lý, người dùng bấm nút [Quản lý đầu sách] trên ở SideMenu để mở màn hình Quản lý đầu sách. Trên màn hình Quản lý đầu sách hiển thị Danh sách đầu sách.</w:t>
      </w:r>
    </w:p>
    <w:p w14:paraId="7EF87C24" w14:textId="77777777" w:rsidR="00251CDF" w:rsidRPr="00F4033F" w:rsidRDefault="00251CDF" w:rsidP="00251CDF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1DBF6B10" w14:textId="0FE30919" w:rsidR="00251CDF" w:rsidRDefault="00251CDF" w:rsidP="00251CDF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>
        <w:rPr>
          <w:iCs/>
          <w:color w:val="000000" w:themeColor="text1"/>
          <w:lang w:val="en-US"/>
        </w:rPr>
        <w:t>Thao tác khác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dialog Tìm kiếm đầu sách</w:t>
      </w:r>
    </w:p>
    <w:p w14:paraId="4468089A" w14:textId="34849FB2" w:rsidR="00CD6D65" w:rsidRPr="00251CDF" w:rsidRDefault="00251CDF" w:rsidP="00CD6D65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[]</w:t>
      </w:r>
      <w:r>
        <w:rPr>
          <w:iCs/>
          <w:color w:val="000000" w:themeColor="text1"/>
          <w:lang w:val="en-US"/>
        </w:rPr>
        <w:t xml:space="preserve"> để mở màn hình []</w:t>
      </w:r>
    </w:p>
    <w:p w14:paraId="661ED58F" w14:textId="78BD905C" w:rsidR="00CD6D65" w:rsidRPr="003319F2" w:rsidRDefault="00EA2217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9" w:name="_Toc48551076"/>
      <w:r>
        <w:rPr>
          <w:iCs/>
          <w:color w:val="000000" w:themeColor="text1"/>
          <w:lang w:val="en-US"/>
        </w:rPr>
        <w:t xml:space="preserve">Dialog </w:t>
      </w:r>
      <w:r w:rsidR="00251CDF">
        <w:rPr>
          <w:iCs/>
          <w:color w:val="000000" w:themeColor="text1"/>
          <w:lang w:val="en-US"/>
        </w:rPr>
        <w:t>Tìm kiếm đầu sách</w:t>
      </w:r>
      <w:bookmarkEnd w:id="19"/>
    </w:p>
    <w:p w14:paraId="47F3B214" w14:textId="30ED8CF3" w:rsidR="00CD6D65" w:rsidRPr="003319F2" w:rsidRDefault="00EA2217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24451A93" wp14:editId="04F157E3">
            <wp:extent cx="5732145" cy="1936750"/>
            <wp:effectExtent l="0" t="0" r="190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FCE" w14:textId="64F40120" w:rsidR="00EA2217" w:rsidRDefault="00EA2217" w:rsidP="00EA2217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Quản lý đầu sách, người dùng bấm nút [Thao tác khác] để mở dialog Tìm kiếm đầu sách.</w:t>
      </w:r>
    </w:p>
    <w:p w14:paraId="27F3BC51" w14:textId="3B118A75" w:rsidR="00EA2217" w:rsidRPr="003E38D5" w:rsidRDefault="00EA2217" w:rsidP="00EA2217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 xml:space="preserve">Người dùng chọn kiểu tìm kiếm ở combobox (note: thêm các option kiểu tìm kiếm), </w:t>
      </w:r>
      <w:r w:rsidRPr="003E38D5">
        <w:rPr>
          <w:iCs/>
          <w:color w:val="000000" w:themeColor="text1"/>
          <w:lang w:val="en-US"/>
        </w:rPr>
        <w:lastRenderedPageBreak/>
        <w:t xml:space="preserve">nhập từ khóa tìm kiếm và bấm nút [Tìm kiếm] để hiển thị kết quả tìm kiếm ở màn hình Quản lý </w:t>
      </w:r>
      <w:r>
        <w:rPr>
          <w:iCs/>
          <w:color w:val="000000" w:themeColor="text1"/>
          <w:lang w:val="en-US"/>
        </w:rPr>
        <w:t>đầu sách</w:t>
      </w:r>
      <w:r w:rsidRPr="003E38D5">
        <w:rPr>
          <w:iCs/>
          <w:color w:val="000000" w:themeColor="text1"/>
          <w:lang w:val="en-US"/>
        </w:rPr>
        <w:t>.</w:t>
      </w:r>
    </w:p>
    <w:p w14:paraId="4C8C3808" w14:textId="44D80202" w:rsidR="00EA2217" w:rsidRDefault="00EA2217" w:rsidP="00EA2217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>Người dùng bấm nút [</w:t>
      </w:r>
      <w:r>
        <w:rPr>
          <w:iCs/>
          <w:color w:val="000000" w:themeColor="text1"/>
          <w:lang w:val="en-US"/>
        </w:rPr>
        <w:t>Thêm sách mới</w:t>
      </w:r>
      <w:r w:rsidRPr="003E38D5">
        <w:rPr>
          <w:iCs/>
          <w:color w:val="000000" w:themeColor="text1"/>
          <w:lang w:val="en-US"/>
        </w:rPr>
        <w:t xml:space="preserve">] để mở màn hình Tạo </w:t>
      </w:r>
      <w:r>
        <w:rPr>
          <w:iCs/>
          <w:color w:val="000000" w:themeColor="text1"/>
          <w:lang w:val="en-US"/>
        </w:rPr>
        <w:t>đầu sách</w:t>
      </w:r>
      <w:r w:rsidRPr="003E38D5">
        <w:rPr>
          <w:iCs/>
          <w:color w:val="000000" w:themeColor="text1"/>
          <w:lang w:val="en-US"/>
        </w:rPr>
        <w:t>.</w:t>
      </w:r>
    </w:p>
    <w:p w14:paraId="6B038F04" w14:textId="0900A8CA" w:rsidR="00CD6D65" w:rsidRDefault="00EA2217" w:rsidP="00CD6D65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Người dùng bấm nút [X] ở góc trái để tắt dialog Tìm kiếm đầu sách.</w:t>
      </w:r>
    </w:p>
    <w:p w14:paraId="424B8D55" w14:textId="578EE5A8" w:rsidR="00320B80" w:rsidRPr="003319F2" w:rsidRDefault="009D33B8" w:rsidP="00320B80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0" w:name="_Toc48551077"/>
      <w:r w:rsidRPr="003E38D5">
        <w:rPr>
          <w:iCs/>
          <w:color w:val="000000" w:themeColor="text1"/>
          <w:lang w:val="en-US"/>
        </w:rPr>
        <w:t xml:space="preserve">Tạo </w:t>
      </w:r>
      <w:r>
        <w:rPr>
          <w:iCs/>
          <w:color w:val="000000" w:themeColor="text1"/>
          <w:lang w:val="en-US"/>
        </w:rPr>
        <w:t>đầu sách</w:t>
      </w:r>
      <w:bookmarkEnd w:id="20"/>
    </w:p>
    <w:p w14:paraId="7957F192" w14:textId="10799342" w:rsidR="00320B80" w:rsidRDefault="004D32ED" w:rsidP="00320B80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2312FB9B" wp14:editId="53D6BF61">
            <wp:extent cx="5732145" cy="322453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E0BC" w14:textId="111E78FC" w:rsidR="009D33B8" w:rsidRPr="00E65270" w:rsidRDefault="009D33B8" w:rsidP="009D33B8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tài khoản như Tên, </w:t>
      </w:r>
      <w:r w:rsidR="00DF09DF">
        <w:rPr>
          <w:iCs/>
          <w:color w:val="000000" w:themeColor="text1"/>
          <w:lang w:val="en-US"/>
        </w:rPr>
        <w:t>ISBN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Vị trí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Tác giả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Thể loại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Nhà xuất bản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Ngày phát hành, Ảnh đại diện</w:t>
      </w:r>
      <w:r w:rsidRPr="00E65270">
        <w:rPr>
          <w:iCs/>
          <w:color w:val="000000" w:themeColor="text1"/>
          <w:lang w:val="en-US"/>
        </w:rPr>
        <w:t xml:space="preserve"> và bấm [Tạo] để thực hiện tạo </w:t>
      </w:r>
      <w:r w:rsidR="00DF09DF">
        <w:rPr>
          <w:iCs/>
          <w:color w:val="000000" w:themeColor="text1"/>
          <w:lang w:val="en-US"/>
        </w:rPr>
        <w:t>đầu sách</w:t>
      </w:r>
      <w:r w:rsidRPr="00E65270">
        <w:rPr>
          <w:iCs/>
          <w:color w:val="000000" w:themeColor="text1"/>
          <w:lang w:val="en-US"/>
        </w:rPr>
        <w:t xml:space="preserve"> mới</w:t>
      </w:r>
    </w:p>
    <w:p w14:paraId="0C3B16E3" w14:textId="4B6046DD" w:rsidR="004D32ED" w:rsidRPr="009A793E" w:rsidRDefault="009D33B8" w:rsidP="00320B80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bấm [Hủy] để trở lại màn hình Quản lý </w:t>
      </w:r>
      <w:r w:rsidR="00DF09DF">
        <w:rPr>
          <w:iCs/>
          <w:color w:val="000000" w:themeColor="text1"/>
          <w:lang w:val="en-US"/>
        </w:rPr>
        <w:t>đầu sách</w:t>
      </w:r>
    </w:p>
    <w:p w14:paraId="02927FEC" w14:textId="07130129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1" w:name="_Toc48551078"/>
      <w:r>
        <w:rPr>
          <w:lang w:val="en-US"/>
        </w:rPr>
        <w:t>Quản lý sách</w:t>
      </w:r>
      <w:bookmarkEnd w:id="21"/>
    </w:p>
    <w:p w14:paraId="494230C3" w14:textId="1289A53B" w:rsidR="00CD6D65" w:rsidRPr="003319F2" w:rsidRDefault="00CC6D5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4594711F" wp14:editId="3B91F1A8">
            <wp:extent cx="5732145" cy="240411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D851" w14:textId="4ACF2342" w:rsidR="00872A54" w:rsidRDefault="00872A54" w:rsidP="00872A54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 xml:space="preserve">Ở màn hình chính của phân hệ Quản lý, người dùng bấm nút [Quản lý sách] trên ở SideMenu </w:t>
      </w:r>
      <w:r>
        <w:rPr>
          <w:iCs/>
          <w:color w:val="000000" w:themeColor="text1"/>
          <w:lang w:val="en-US"/>
        </w:rPr>
        <w:lastRenderedPageBreak/>
        <w:t>để mở màn hình Quản lý sách. Trên màn hình Quản lý sách hiển thị Danh sách sách.</w:t>
      </w:r>
    </w:p>
    <w:p w14:paraId="1D4F6190" w14:textId="77777777" w:rsidR="00872A54" w:rsidRPr="00F4033F" w:rsidRDefault="00872A54" w:rsidP="00872A54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095E8564" w14:textId="76AA1B39" w:rsidR="00872A54" w:rsidRDefault="00872A54" w:rsidP="00872A54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>
        <w:rPr>
          <w:iCs/>
          <w:color w:val="000000" w:themeColor="text1"/>
          <w:lang w:val="en-US"/>
        </w:rPr>
        <w:t>Thao tác khác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dialog Tìm kiếm sách</w:t>
      </w:r>
    </w:p>
    <w:p w14:paraId="0B55933E" w14:textId="612E8F1A" w:rsidR="00CD6D65" w:rsidRPr="00872A54" w:rsidRDefault="00872A54" w:rsidP="00CD6D65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8D4711">
        <w:rPr>
          <w:iCs/>
          <w:color w:val="000000" w:themeColor="text1"/>
          <w:lang w:val="en-US"/>
        </w:rPr>
        <w:t>Người dùng bấm vào nút [] để mở màn hình []</w:t>
      </w:r>
    </w:p>
    <w:p w14:paraId="6CFE794D" w14:textId="4BCEB75E" w:rsidR="00CD6D65" w:rsidRPr="003319F2" w:rsidRDefault="002D525F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2" w:name="_Toc48551079"/>
      <w:r>
        <w:rPr>
          <w:iCs/>
          <w:color w:val="000000" w:themeColor="text1"/>
          <w:lang w:val="en-US"/>
        </w:rPr>
        <w:t>Dialog Tìm kiếm sách</w:t>
      </w:r>
      <w:bookmarkEnd w:id="22"/>
    </w:p>
    <w:p w14:paraId="79807F9F" w14:textId="1559AF99" w:rsidR="00CD6D65" w:rsidRPr="003319F2" w:rsidRDefault="00D2262B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2CB2490A" wp14:editId="020E6744">
            <wp:extent cx="5732145" cy="1936750"/>
            <wp:effectExtent l="0" t="0" r="190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CD94" w14:textId="7CC36C13" w:rsidR="00D2262B" w:rsidRDefault="00D2262B" w:rsidP="00D2262B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Quản lý sách, người dùng bấm nút [Thao tác khác] để mở dialog Tìm kiếm sách.</w:t>
      </w:r>
    </w:p>
    <w:p w14:paraId="4BC88ED7" w14:textId="1AC43817" w:rsidR="00D2262B" w:rsidRPr="003E38D5" w:rsidRDefault="00D2262B" w:rsidP="00D2262B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 xml:space="preserve">Người dùng chọn kiểu tìm kiếm ở combobox (note: thêm các option kiểu tìm kiếm), nhập từ khóa tìm kiếm và bấm nút [Tìm kiếm] để hiển thị kết quả tìm kiếm ở màn hình Quản lý </w:t>
      </w:r>
      <w:r>
        <w:rPr>
          <w:iCs/>
          <w:color w:val="000000" w:themeColor="text1"/>
          <w:lang w:val="en-US"/>
        </w:rPr>
        <w:t>sách</w:t>
      </w:r>
      <w:r w:rsidRPr="003E38D5">
        <w:rPr>
          <w:iCs/>
          <w:color w:val="000000" w:themeColor="text1"/>
          <w:lang w:val="en-US"/>
        </w:rPr>
        <w:t>.</w:t>
      </w:r>
    </w:p>
    <w:p w14:paraId="05173A95" w14:textId="038AB108" w:rsidR="00D2262B" w:rsidRDefault="00D2262B" w:rsidP="00D2262B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>Người dùng bấm nút [</w:t>
      </w:r>
      <w:r>
        <w:rPr>
          <w:iCs/>
          <w:color w:val="000000" w:themeColor="text1"/>
          <w:lang w:val="en-US"/>
        </w:rPr>
        <w:t>Thêm sách mới</w:t>
      </w:r>
      <w:r w:rsidRPr="003E38D5">
        <w:rPr>
          <w:iCs/>
          <w:color w:val="000000" w:themeColor="text1"/>
          <w:lang w:val="en-US"/>
        </w:rPr>
        <w:t xml:space="preserve">] để mở màn hình Tạo </w:t>
      </w:r>
      <w:r>
        <w:rPr>
          <w:iCs/>
          <w:color w:val="000000" w:themeColor="text1"/>
          <w:lang w:val="en-US"/>
        </w:rPr>
        <w:t>sách</w:t>
      </w:r>
      <w:r w:rsidRPr="003E38D5">
        <w:rPr>
          <w:iCs/>
          <w:color w:val="000000" w:themeColor="text1"/>
          <w:lang w:val="en-US"/>
        </w:rPr>
        <w:t>.</w:t>
      </w:r>
    </w:p>
    <w:p w14:paraId="51ACF251" w14:textId="3A8D8BE5" w:rsidR="00CD6D65" w:rsidRPr="00D2262B" w:rsidRDefault="00D2262B" w:rsidP="00D2262B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D2262B">
        <w:rPr>
          <w:iCs/>
          <w:color w:val="000000" w:themeColor="text1"/>
          <w:lang w:val="en-US"/>
        </w:rPr>
        <w:t xml:space="preserve">Người dùng bấm nút [X] ở góc trái để tắt dialog Tìm kiếm </w:t>
      </w:r>
      <w:r>
        <w:rPr>
          <w:iCs/>
          <w:color w:val="000000" w:themeColor="text1"/>
          <w:lang w:val="en-US"/>
        </w:rPr>
        <w:t>sách</w:t>
      </w:r>
      <w:r w:rsidRPr="00D2262B">
        <w:rPr>
          <w:iCs/>
          <w:color w:val="000000" w:themeColor="text1"/>
          <w:lang w:val="en-US"/>
        </w:rPr>
        <w:t>.</w:t>
      </w:r>
    </w:p>
    <w:p w14:paraId="72D8FB7E" w14:textId="2FCACDC2" w:rsidR="00CD6D65" w:rsidRPr="003319F2" w:rsidRDefault="00D2262B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3" w:name="_Toc48551080"/>
      <w:r w:rsidRPr="003E38D5">
        <w:rPr>
          <w:iCs/>
          <w:color w:val="000000" w:themeColor="text1"/>
          <w:lang w:val="en-US"/>
        </w:rPr>
        <w:t xml:space="preserve">Tạo </w:t>
      </w:r>
      <w:r>
        <w:rPr>
          <w:iCs/>
          <w:color w:val="000000" w:themeColor="text1"/>
          <w:lang w:val="en-US"/>
        </w:rPr>
        <w:t>sách</w:t>
      </w:r>
      <w:bookmarkEnd w:id="23"/>
    </w:p>
    <w:p w14:paraId="09350A76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</w:p>
    <w:p w14:paraId="52DF03BE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509F76AD" w14:textId="77777777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4" w:name="_Toc48551081"/>
      <w:r w:rsidRPr="003319F2">
        <w:rPr>
          <w:iCs/>
          <w:color w:val="000000" w:themeColor="text1"/>
          <w:lang w:val="en-US"/>
        </w:rPr>
        <w:t>Trang chủ</w:t>
      </w:r>
      <w:bookmarkEnd w:id="24"/>
    </w:p>
    <w:p w14:paraId="10989ED8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</w:p>
    <w:p w14:paraId="4A128FB2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451F8797" w14:textId="77777777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5" w:name="_Toc48551082"/>
      <w:r w:rsidRPr="003319F2">
        <w:rPr>
          <w:iCs/>
          <w:color w:val="000000" w:themeColor="text1"/>
          <w:lang w:val="en-US"/>
        </w:rPr>
        <w:t>Trang chủ</w:t>
      </w:r>
      <w:bookmarkEnd w:id="25"/>
    </w:p>
    <w:p w14:paraId="65A18338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</w:p>
    <w:p w14:paraId="0033F39C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6415493D" w14:textId="77777777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6" w:name="_Toc48551083"/>
      <w:r w:rsidRPr="003319F2">
        <w:rPr>
          <w:iCs/>
          <w:color w:val="000000" w:themeColor="text1"/>
          <w:lang w:val="en-US"/>
        </w:rPr>
        <w:t>Trang chủ</w:t>
      </w:r>
      <w:bookmarkEnd w:id="26"/>
    </w:p>
    <w:p w14:paraId="1FA79164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</w:p>
    <w:p w14:paraId="7A815E39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lastRenderedPageBreak/>
        <w:t>Mô tả cách sử dụng và xử lý trên màn hình…………</w:t>
      </w:r>
    </w:p>
    <w:p w14:paraId="5008BA0D" w14:textId="77777777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7" w:name="_Toc48551084"/>
      <w:r w:rsidRPr="003319F2">
        <w:rPr>
          <w:iCs/>
          <w:color w:val="000000" w:themeColor="text1"/>
          <w:lang w:val="en-US"/>
        </w:rPr>
        <w:t>Trang chủ</w:t>
      </w:r>
      <w:bookmarkEnd w:id="27"/>
    </w:p>
    <w:p w14:paraId="79D65C9C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</w:p>
    <w:p w14:paraId="2FABCF59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6D3E5AC7" w14:textId="77777777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8" w:name="_Toc48551085"/>
      <w:r w:rsidRPr="003319F2">
        <w:rPr>
          <w:iCs/>
          <w:color w:val="000000" w:themeColor="text1"/>
          <w:lang w:val="en-US"/>
        </w:rPr>
        <w:t>Trang chủ</w:t>
      </w:r>
      <w:bookmarkEnd w:id="28"/>
    </w:p>
    <w:p w14:paraId="0C2D6F25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</w:p>
    <w:p w14:paraId="460D92D1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11C6347F" w14:textId="77777777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9" w:name="_Toc48551086"/>
      <w:r w:rsidRPr="003319F2">
        <w:rPr>
          <w:iCs/>
          <w:color w:val="000000" w:themeColor="text1"/>
          <w:lang w:val="en-US"/>
        </w:rPr>
        <w:t>Trang chủ</w:t>
      </w:r>
      <w:bookmarkEnd w:id="29"/>
    </w:p>
    <w:p w14:paraId="7BD89412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</w:p>
    <w:p w14:paraId="3EB56FA0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518814FB" w14:textId="77777777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30" w:name="_Toc48551087"/>
      <w:r w:rsidRPr="003319F2">
        <w:rPr>
          <w:iCs/>
          <w:color w:val="000000" w:themeColor="text1"/>
          <w:lang w:val="en-US"/>
        </w:rPr>
        <w:t>Trang chủ</w:t>
      </w:r>
      <w:bookmarkEnd w:id="30"/>
    </w:p>
    <w:p w14:paraId="6C99C270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</w:p>
    <w:p w14:paraId="61C53A0C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55AED8AC" w14:textId="77777777" w:rsidR="00CD6D65" w:rsidRPr="003319F2" w:rsidRDefault="00CD6D65" w:rsidP="00767CB6">
      <w:pPr>
        <w:spacing w:line="360" w:lineRule="auto"/>
        <w:rPr>
          <w:iCs/>
          <w:color w:val="000000" w:themeColor="text1"/>
          <w:lang w:val="en-US"/>
        </w:rPr>
      </w:pPr>
    </w:p>
    <w:sectPr w:rsidR="00CD6D65" w:rsidRPr="003319F2" w:rsidSect="00301562">
      <w:headerReference w:type="default" r:id="rId27"/>
      <w:footerReference w:type="default" r:id="rId28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33168B" w14:textId="77777777" w:rsidR="00990F89" w:rsidRDefault="00990F89">
      <w:r>
        <w:separator/>
      </w:r>
    </w:p>
  </w:endnote>
  <w:endnote w:type="continuationSeparator" w:id="0">
    <w:p w14:paraId="6C25D7B6" w14:textId="77777777" w:rsidR="00990F89" w:rsidRDefault="00990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44CA3C" w14:textId="77777777" w:rsidR="005939B6" w:rsidRDefault="005939B6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61824" behindDoc="0" locked="0" layoutInCell="1" allowOverlap="1" wp14:anchorId="21B55FC4" wp14:editId="4627B1C7">
          <wp:simplePos x="0" y="0"/>
          <wp:positionH relativeFrom="column">
            <wp:posOffset>-909955</wp:posOffset>
          </wp:positionH>
          <wp:positionV relativeFrom="paragraph">
            <wp:posOffset>-356870</wp:posOffset>
          </wp:positionV>
          <wp:extent cx="8323307" cy="992937"/>
          <wp:effectExtent l="0" t="0" r="0" b="0"/>
          <wp:wrapNone/>
          <wp:docPr id="8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5939B6" w14:paraId="15E75FD0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5C73ED0B" w14:textId="77777777" w:rsidR="005939B6" w:rsidRPr="007A1DE8" w:rsidRDefault="005939B6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1ECAB6C1" wp14:editId="61D1C442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66599649" w14:textId="77777777" w:rsidR="005939B6" w:rsidRPr="00B871C5" w:rsidRDefault="005939B6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68537A9D" w14:textId="77777777" w:rsidR="005939B6" w:rsidRDefault="005939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AC564B" w14:textId="77777777" w:rsidR="00990F89" w:rsidRDefault="00990F89">
      <w:r>
        <w:separator/>
      </w:r>
    </w:p>
  </w:footnote>
  <w:footnote w:type="continuationSeparator" w:id="0">
    <w:p w14:paraId="44CC7AEE" w14:textId="77777777" w:rsidR="00990F89" w:rsidRDefault="00990F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A4B26" w14:textId="77777777" w:rsidR="005939B6" w:rsidRDefault="005939B6" w:rsidP="00CD6D65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1645F4DE" wp14:editId="14CFAABD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25100"/>
              <wp:effectExtent l="0" t="0" r="0" b="0"/>
              <wp:wrapNone/>
              <wp:docPr id="4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2510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27C52D" id="Freeform 1" o:spid="_x0000_s1026" style="position:absolute;margin-left:0;margin-top:0;width:93.15pt;height:813pt;flip:x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25100;1183005,10325100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56704" behindDoc="0" locked="0" layoutInCell="1" allowOverlap="1" wp14:anchorId="7DD5D013" wp14:editId="0E9C6AAE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281CCAB" w14:textId="77777777" w:rsidR="005939B6" w:rsidRDefault="005939B6" w:rsidP="00CD6D65">
    <w:pPr>
      <w:pStyle w:val="Title"/>
      <w:rPr>
        <w:lang w:val="en-US"/>
      </w:rPr>
    </w:pPr>
  </w:p>
  <w:p w14:paraId="18958A20" w14:textId="77777777" w:rsidR="005939B6" w:rsidRPr="003B1A2B" w:rsidRDefault="005939B6" w:rsidP="00CD6D65">
    <w:pPr>
      <w:rPr>
        <w:lang w:val="en-US"/>
      </w:rPr>
    </w:pPr>
  </w:p>
  <w:p w14:paraId="3BE0A479" w14:textId="77777777" w:rsidR="005939B6" w:rsidRPr="00F53DBB" w:rsidRDefault="005939B6" w:rsidP="00CD6D65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14:paraId="34128E4C" w14:textId="77777777" w:rsidR="005939B6" w:rsidRPr="0040293A" w:rsidRDefault="005939B6" w:rsidP="00CD6D65">
    <w:pPr>
      <w:pStyle w:val="Header"/>
      <w:rPr>
        <w:rFonts w:eastAsia="Tahom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B16F0F" w14:textId="77777777" w:rsidR="005939B6" w:rsidRDefault="005939B6">
    <w:r w:rsidRPr="004257CD">
      <w:rPr>
        <w:noProof/>
        <w:lang w:val="en-US"/>
      </w:rPr>
      <w:drawing>
        <wp:anchor distT="0" distB="0" distL="114300" distR="114300" simplePos="0" relativeHeight="251677696" behindDoc="1" locked="0" layoutInCell="1" allowOverlap="1" wp14:anchorId="0A971F92" wp14:editId="62A2E8D2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5939B6" w14:paraId="10613AC7" w14:textId="77777777" w:rsidTr="008D3541">
      <w:tc>
        <w:tcPr>
          <w:tcW w:w="6623" w:type="dxa"/>
          <w:shd w:val="clear" w:color="auto" w:fill="auto"/>
        </w:tcPr>
        <w:p w14:paraId="09FE71E9" w14:textId="13EA8FA2" w:rsidR="005939B6" w:rsidRPr="008D3541" w:rsidRDefault="005939B6">
          <w:pPr>
            <w:pStyle w:val="Header"/>
            <w:rPr>
              <w:color w:val="0000FF"/>
              <w:lang w:val="en-US"/>
            </w:rPr>
          </w:pPr>
          <w:r>
            <w:rPr>
              <w:color w:val="000000" w:themeColor="text1"/>
              <w:lang w:val="en-US"/>
            </w:rPr>
            <w:t>Quản lý thư viện</w:t>
          </w:r>
        </w:p>
      </w:tc>
      <w:tc>
        <w:tcPr>
          <w:tcW w:w="2845" w:type="dxa"/>
          <w:shd w:val="clear" w:color="auto" w:fill="auto"/>
        </w:tcPr>
        <w:p w14:paraId="0164BADC" w14:textId="347FAF4C" w:rsidR="005939B6" w:rsidRPr="008D3541" w:rsidRDefault="005939B6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>
            <w:rPr>
              <w:lang w:val="en-US"/>
            </w:rPr>
            <w:t>1.0</w:t>
          </w:r>
        </w:p>
      </w:tc>
    </w:tr>
    <w:tr w:rsidR="005939B6" w14:paraId="116763AF" w14:textId="77777777" w:rsidTr="008D3541">
      <w:tc>
        <w:tcPr>
          <w:tcW w:w="6623" w:type="dxa"/>
          <w:shd w:val="clear" w:color="auto" w:fill="auto"/>
        </w:tcPr>
        <w:p w14:paraId="7D18A840" w14:textId="77777777" w:rsidR="005939B6" w:rsidRPr="008D3541" w:rsidRDefault="005939B6" w:rsidP="00767CB6">
          <w:pPr>
            <w:pStyle w:val="Header"/>
            <w:rPr>
              <w:lang w:val="en-US"/>
            </w:rPr>
          </w:pPr>
          <w:r>
            <w:rPr>
              <w:lang w:val="en-US"/>
            </w:rPr>
            <w:t>Thiết kế giao diện</w:t>
          </w:r>
        </w:p>
      </w:tc>
      <w:tc>
        <w:tcPr>
          <w:tcW w:w="2845" w:type="dxa"/>
          <w:shd w:val="clear" w:color="auto" w:fill="auto"/>
        </w:tcPr>
        <w:p w14:paraId="35FBA14A" w14:textId="7D07DCDB" w:rsidR="005939B6" w:rsidRPr="008D3541" w:rsidRDefault="005939B6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>
            <w:rPr>
              <w:lang w:val="en-US"/>
            </w:rPr>
            <w:t>16/06/2020</w:t>
          </w:r>
        </w:p>
      </w:tc>
    </w:tr>
  </w:tbl>
  <w:p w14:paraId="4667F535" w14:textId="77777777" w:rsidR="005939B6" w:rsidRPr="007A1DE8" w:rsidRDefault="005939B6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1EE91604"/>
    <w:multiLevelType w:val="hybridMultilevel"/>
    <w:tmpl w:val="8F961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083F35"/>
    <w:multiLevelType w:val="hybridMultilevel"/>
    <w:tmpl w:val="0BEA9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59526216"/>
    <w:multiLevelType w:val="hybridMultilevel"/>
    <w:tmpl w:val="69C04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6A8422D7"/>
    <w:multiLevelType w:val="hybridMultilevel"/>
    <w:tmpl w:val="8020D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4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20"/>
  </w:num>
  <w:num w:numId="4">
    <w:abstractNumId w:val="18"/>
  </w:num>
  <w:num w:numId="5">
    <w:abstractNumId w:val="22"/>
  </w:num>
  <w:num w:numId="6">
    <w:abstractNumId w:val="11"/>
  </w:num>
  <w:num w:numId="7">
    <w:abstractNumId w:val="23"/>
  </w:num>
  <w:num w:numId="8">
    <w:abstractNumId w:val="29"/>
  </w:num>
  <w:num w:numId="9">
    <w:abstractNumId w:val="14"/>
  </w:num>
  <w:num w:numId="10">
    <w:abstractNumId w:val="8"/>
  </w:num>
  <w:num w:numId="11">
    <w:abstractNumId w:val="34"/>
  </w:num>
  <w:num w:numId="12">
    <w:abstractNumId w:val="30"/>
  </w:num>
  <w:num w:numId="13">
    <w:abstractNumId w:val="28"/>
  </w:num>
  <w:num w:numId="14">
    <w:abstractNumId w:val="2"/>
  </w:num>
  <w:num w:numId="15">
    <w:abstractNumId w:val="5"/>
  </w:num>
  <w:num w:numId="16">
    <w:abstractNumId w:val="26"/>
  </w:num>
  <w:num w:numId="17">
    <w:abstractNumId w:val="32"/>
  </w:num>
  <w:num w:numId="18">
    <w:abstractNumId w:val="13"/>
  </w:num>
  <w:num w:numId="19">
    <w:abstractNumId w:val="25"/>
  </w:num>
  <w:num w:numId="20">
    <w:abstractNumId w:val="31"/>
  </w:num>
  <w:num w:numId="21">
    <w:abstractNumId w:val="33"/>
  </w:num>
  <w:num w:numId="22">
    <w:abstractNumId w:val="9"/>
  </w:num>
  <w:num w:numId="23">
    <w:abstractNumId w:val="17"/>
  </w:num>
  <w:num w:numId="24">
    <w:abstractNumId w:val="6"/>
  </w:num>
  <w:num w:numId="25">
    <w:abstractNumId w:val="4"/>
  </w:num>
  <w:num w:numId="26">
    <w:abstractNumId w:val="16"/>
  </w:num>
  <w:num w:numId="27">
    <w:abstractNumId w:val="24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0"/>
  </w:num>
  <w:num w:numId="33">
    <w:abstractNumId w:val="0"/>
  </w:num>
  <w:num w:numId="34">
    <w:abstractNumId w:val="19"/>
  </w:num>
  <w:num w:numId="35">
    <w:abstractNumId w:val="12"/>
  </w:num>
  <w:num w:numId="36">
    <w:abstractNumId w:val="7"/>
  </w:num>
  <w:num w:numId="37">
    <w:abstractNumId w:val="21"/>
  </w:num>
  <w:num w:numId="38">
    <w:abstractNumId w:val="3"/>
  </w:num>
  <w:num w:numId="39">
    <w:abstractNumId w:val="27"/>
  </w:num>
  <w:num w:numId="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hideSpellingErrors/>
  <w:hideGrammaticalError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40FDF"/>
    <w:rsid w:val="000519D9"/>
    <w:rsid w:val="000679AA"/>
    <w:rsid w:val="000C0CA8"/>
    <w:rsid w:val="000F7AA9"/>
    <w:rsid w:val="0010497A"/>
    <w:rsid w:val="001334E5"/>
    <w:rsid w:val="00160A21"/>
    <w:rsid w:val="001B2DB1"/>
    <w:rsid w:val="001E59D6"/>
    <w:rsid w:val="001F43DD"/>
    <w:rsid w:val="00213ECB"/>
    <w:rsid w:val="002160F2"/>
    <w:rsid w:val="00221A67"/>
    <w:rsid w:val="00251CDF"/>
    <w:rsid w:val="002909D2"/>
    <w:rsid w:val="0029393E"/>
    <w:rsid w:val="00294AA2"/>
    <w:rsid w:val="002B4F8F"/>
    <w:rsid w:val="002B7092"/>
    <w:rsid w:val="002D525F"/>
    <w:rsid w:val="00301562"/>
    <w:rsid w:val="0031511D"/>
    <w:rsid w:val="00320B80"/>
    <w:rsid w:val="003319F2"/>
    <w:rsid w:val="003548A8"/>
    <w:rsid w:val="00365612"/>
    <w:rsid w:val="003701D7"/>
    <w:rsid w:val="003747E6"/>
    <w:rsid w:val="003C2F0F"/>
    <w:rsid w:val="003C5B7E"/>
    <w:rsid w:val="003E38D5"/>
    <w:rsid w:val="00407045"/>
    <w:rsid w:val="004176B5"/>
    <w:rsid w:val="00435847"/>
    <w:rsid w:val="00476B18"/>
    <w:rsid w:val="00485BFC"/>
    <w:rsid w:val="00486089"/>
    <w:rsid w:val="004A1C59"/>
    <w:rsid w:val="004B7CC9"/>
    <w:rsid w:val="004D32ED"/>
    <w:rsid w:val="004E4257"/>
    <w:rsid w:val="004E43F6"/>
    <w:rsid w:val="00537F5F"/>
    <w:rsid w:val="00572409"/>
    <w:rsid w:val="005802A5"/>
    <w:rsid w:val="005939B6"/>
    <w:rsid w:val="00595675"/>
    <w:rsid w:val="005E52CD"/>
    <w:rsid w:val="005F2DEF"/>
    <w:rsid w:val="0060493B"/>
    <w:rsid w:val="006257BE"/>
    <w:rsid w:val="00641498"/>
    <w:rsid w:val="0064329D"/>
    <w:rsid w:val="006830DB"/>
    <w:rsid w:val="006855DC"/>
    <w:rsid w:val="006E420F"/>
    <w:rsid w:val="006E56E2"/>
    <w:rsid w:val="00711958"/>
    <w:rsid w:val="007338F6"/>
    <w:rsid w:val="00767CB6"/>
    <w:rsid w:val="00771247"/>
    <w:rsid w:val="007A1DE8"/>
    <w:rsid w:val="007C3670"/>
    <w:rsid w:val="007F21C9"/>
    <w:rsid w:val="008243D9"/>
    <w:rsid w:val="00872A54"/>
    <w:rsid w:val="00874826"/>
    <w:rsid w:val="008A2203"/>
    <w:rsid w:val="008C0A54"/>
    <w:rsid w:val="008D3541"/>
    <w:rsid w:val="008D4711"/>
    <w:rsid w:val="008E6389"/>
    <w:rsid w:val="00907AA9"/>
    <w:rsid w:val="00944ECF"/>
    <w:rsid w:val="00984338"/>
    <w:rsid w:val="00990F89"/>
    <w:rsid w:val="0099744F"/>
    <w:rsid w:val="009A793E"/>
    <w:rsid w:val="009B2AFC"/>
    <w:rsid w:val="009D33B8"/>
    <w:rsid w:val="009F47F5"/>
    <w:rsid w:val="00A11A41"/>
    <w:rsid w:val="00A23833"/>
    <w:rsid w:val="00A53971"/>
    <w:rsid w:val="00A544E7"/>
    <w:rsid w:val="00A638EF"/>
    <w:rsid w:val="00A67D3C"/>
    <w:rsid w:val="00AD1EC7"/>
    <w:rsid w:val="00AD7F01"/>
    <w:rsid w:val="00AF07E0"/>
    <w:rsid w:val="00B42E98"/>
    <w:rsid w:val="00B5246E"/>
    <w:rsid w:val="00B871C5"/>
    <w:rsid w:val="00B9544A"/>
    <w:rsid w:val="00BB5444"/>
    <w:rsid w:val="00BC45B4"/>
    <w:rsid w:val="00BE6451"/>
    <w:rsid w:val="00BF6AE5"/>
    <w:rsid w:val="00C01E21"/>
    <w:rsid w:val="00C05D75"/>
    <w:rsid w:val="00C12BE4"/>
    <w:rsid w:val="00C14AB8"/>
    <w:rsid w:val="00C74D6D"/>
    <w:rsid w:val="00C90E9E"/>
    <w:rsid w:val="00CA52C8"/>
    <w:rsid w:val="00CA75F9"/>
    <w:rsid w:val="00CC6D55"/>
    <w:rsid w:val="00CD6D65"/>
    <w:rsid w:val="00D03F64"/>
    <w:rsid w:val="00D2262B"/>
    <w:rsid w:val="00D234F3"/>
    <w:rsid w:val="00D328EA"/>
    <w:rsid w:val="00D608CB"/>
    <w:rsid w:val="00DA2A6D"/>
    <w:rsid w:val="00DA3EE1"/>
    <w:rsid w:val="00DC363E"/>
    <w:rsid w:val="00DD57E3"/>
    <w:rsid w:val="00DE035B"/>
    <w:rsid w:val="00DE047C"/>
    <w:rsid w:val="00DF09DF"/>
    <w:rsid w:val="00E040DC"/>
    <w:rsid w:val="00E12302"/>
    <w:rsid w:val="00E6501E"/>
    <w:rsid w:val="00E65270"/>
    <w:rsid w:val="00E82789"/>
    <w:rsid w:val="00E95D0C"/>
    <w:rsid w:val="00E97F32"/>
    <w:rsid w:val="00EA2217"/>
    <w:rsid w:val="00EA74FB"/>
    <w:rsid w:val="00F2662B"/>
    <w:rsid w:val="00F4033F"/>
    <w:rsid w:val="00F60E84"/>
    <w:rsid w:val="00F6607A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99EB3B4"/>
  <w15:docId w15:val="{627D4106-4A78-40FE-BA62-BD2203933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F403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653</TotalTime>
  <Pages>1</Pages>
  <Words>1443</Words>
  <Characters>8227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9651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Vo Xuan Hien</cp:lastModifiedBy>
  <cp:revision>79</cp:revision>
  <cp:lastPrinted>2013-12-07T15:58:00Z</cp:lastPrinted>
  <dcterms:created xsi:type="dcterms:W3CDTF">2013-10-13T11:17:00Z</dcterms:created>
  <dcterms:modified xsi:type="dcterms:W3CDTF">2020-08-17T06:24:00Z</dcterms:modified>
</cp:coreProperties>
</file>